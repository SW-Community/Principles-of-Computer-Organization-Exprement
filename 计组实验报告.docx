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8B6B6" w14:textId="4D05765C" w:rsidR="0026372B" w:rsidRDefault="00A50AAC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0765D6C" wp14:editId="4C692DF4">
            <wp:extent cx="3598062" cy="1181819"/>
            <wp:effectExtent l="0" t="0" r="2540" b="0"/>
            <wp:docPr id="19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7842" cy="119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8694" w14:textId="4B7AB1FD" w:rsidR="00A50AAC" w:rsidRDefault="00A50AAC" w:rsidP="00DD0485">
      <w:pPr>
        <w:widowControl/>
        <w:jc w:val="center"/>
        <w:rPr>
          <w:rFonts w:ascii="微软雅黑" w:eastAsia="微软雅黑" w:hAnsi="微软雅黑"/>
          <w:szCs w:val="21"/>
        </w:rPr>
      </w:pPr>
    </w:p>
    <w:p w14:paraId="6F729750" w14:textId="77777777" w:rsidR="00DD0485" w:rsidRDefault="00DD0485" w:rsidP="00DD0485">
      <w:pPr>
        <w:widowControl/>
        <w:jc w:val="center"/>
        <w:rPr>
          <w:rFonts w:ascii="微软雅黑" w:eastAsia="微软雅黑" w:hAnsi="微软雅黑"/>
          <w:szCs w:val="21"/>
        </w:rPr>
      </w:pPr>
    </w:p>
    <w:p w14:paraId="4D0563DC" w14:textId="77777777" w:rsidR="002F6B2F" w:rsidRDefault="002F6B2F" w:rsidP="00DD0485">
      <w:pPr>
        <w:widowControl/>
        <w:jc w:val="center"/>
        <w:rPr>
          <w:rFonts w:ascii="微软雅黑" w:eastAsia="微软雅黑" w:hAnsi="微软雅黑"/>
          <w:szCs w:val="21"/>
        </w:rPr>
      </w:pPr>
    </w:p>
    <w:p w14:paraId="0316DFB8" w14:textId="145AA232" w:rsidR="00A50AAC" w:rsidRPr="00D11A27" w:rsidRDefault="00502195" w:rsidP="00EF360E">
      <w:pPr>
        <w:widowControl/>
        <w:jc w:val="center"/>
        <w:rPr>
          <w:rFonts w:ascii="华文行楷" w:eastAsia="华文行楷" w:hAnsi="微软雅黑"/>
          <w:sz w:val="84"/>
          <w:szCs w:val="84"/>
        </w:rPr>
      </w:pPr>
      <w:r w:rsidRPr="00D11A27">
        <w:rPr>
          <w:rFonts w:ascii="华文行楷" w:eastAsia="华文行楷" w:hAnsi="微软雅黑" w:hint="eastAsia"/>
          <w:sz w:val="84"/>
          <w:szCs w:val="84"/>
        </w:rPr>
        <w:t>计算机组成原理课程设计</w:t>
      </w:r>
    </w:p>
    <w:p w14:paraId="1707DF0A" w14:textId="2AA5D862" w:rsidR="0038627B" w:rsidRPr="003C41D7" w:rsidRDefault="00502195" w:rsidP="0038627B">
      <w:pPr>
        <w:widowControl/>
        <w:jc w:val="center"/>
        <w:rPr>
          <w:rFonts w:ascii="微软雅黑" w:eastAsia="微软雅黑" w:hAnsi="微软雅黑"/>
          <w:spacing w:val="100"/>
          <w:sz w:val="84"/>
          <w:szCs w:val="84"/>
        </w:rPr>
      </w:pPr>
      <w:r w:rsidRPr="003C41D7">
        <w:rPr>
          <w:rFonts w:ascii="微软雅黑" w:eastAsia="微软雅黑" w:hAnsi="微软雅黑" w:hint="eastAsia"/>
          <w:spacing w:val="100"/>
          <w:sz w:val="84"/>
          <w:szCs w:val="84"/>
        </w:rPr>
        <w:t>实验报告</w:t>
      </w:r>
    </w:p>
    <w:p w14:paraId="353FEA0E" w14:textId="376ADEF9" w:rsidR="002F6B2F" w:rsidRDefault="002F6B2F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19F8D937" w14:textId="524A8B3F" w:rsidR="0038627B" w:rsidRDefault="0038627B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13676D8A" w14:textId="01E1F538" w:rsidR="0038627B" w:rsidRDefault="0038627B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54890DA7" w14:textId="28DDB53C" w:rsidR="0038627B" w:rsidRDefault="0038627B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6351B298" w14:textId="77777777" w:rsidR="0038627B" w:rsidRDefault="0038627B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256F6333" w14:textId="5A33147E" w:rsidR="00502195" w:rsidRPr="002F6B2F" w:rsidRDefault="003E5618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  <w:r w:rsidRPr="002F6B2F">
        <w:rPr>
          <w:rFonts w:ascii="微软雅黑" w:eastAsia="微软雅黑" w:hAnsi="微软雅黑" w:hint="eastAsia"/>
          <w:sz w:val="32"/>
          <w:szCs w:val="32"/>
        </w:rPr>
        <w:t>实验参与者：</w:t>
      </w:r>
      <w:r w:rsidR="00EF360E" w:rsidRPr="002F6B2F">
        <w:rPr>
          <w:rFonts w:ascii="微软雅黑" w:eastAsia="微软雅黑" w:hAnsi="微软雅黑" w:hint="eastAsia"/>
          <w:sz w:val="32"/>
          <w:szCs w:val="32"/>
        </w:rPr>
        <w:t>孙嘉祎，黄欣灵</w:t>
      </w:r>
      <w:r w:rsidR="006D731E">
        <w:rPr>
          <w:rFonts w:ascii="微软雅黑" w:eastAsia="微软雅黑" w:hAnsi="微软雅黑" w:hint="eastAsia"/>
          <w:sz w:val="32"/>
          <w:szCs w:val="32"/>
        </w:rPr>
        <w:t>，李静</w:t>
      </w:r>
    </w:p>
    <w:p w14:paraId="10050010" w14:textId="78DD4239" w:rsidR="003E5618" w:rsidRPr="002F6B2F" w:rsidRDefault="003E5618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  <w:r w:rsidRPr="002F6B2F">
        <w:rPr>
          <w:rFonts w:ascii="微软雅黑" w:eastAsia="微软雅黑" w:hAnsi="微软雅黑" w:hint="eastAsia"/>
          <w:sz w:val="32"/>
          <w:szCs w:val="32"/>
        </w:rPr>
        <w:t>指导教师：周强</w:t>
      </w:r>
    </w:p>
    <w:p w14:paraId="5B42861B" w14:textId="62D4CC35" w:rsidR="00EF360E" w:rsidRDefault="00EF360E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18AAEC91" w14:textId="70422BF2" w:rsidR="002F6B2F" w:rsidRDefault="002F6B2F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359CE8BD" w14:textId="58089181" w:rsidR="002F6B2F" w:rsidRDefault="002F6B2F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5BC2F8B3" w14:textId="77777777" w:rsidR="002F6B2F" w:rsidRDefault="002F6B2F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3F428545" w14:textId="77777777" w:rsidR="002F6B2F" w:rsidRPr="002F6B2F" w:rsidRDefault="002F6B2F" w:rsidP="00EF360E">
      <w:pPr>
        <w:widowControl/>
        <w:jc w:val="center"/>
        <w:rPr>
          <w:rFonts w:ascii="微软雅黑" w:eastAsia="微软雅黑" w:hAnsi="微软雅黑"/>
          <w:sz w:val="32"/>
          <w:szCs w:val="32"/>
        </w:rPr>
      </w:pPr>
    </w:p>
    <w:p w14:paraId="3A604A9C" w14:textId="40E9FED2" w:rsidR="0026372B" w:rsidRPr="00C0449A" w:rsidRDefault="00EF360E" w:rsidP="00EF360E">
      <w:pPr>
        <w:widowControl/>
        <w:jc w:val="center"/>
        <w:rPr>
          <w:rFonts w:ascii="楷体" w:eastAsia="楷体" w:hAnsi="楷体"/>
          <w:sz w:val="44"/>
          <w:szCs w:val="44"/>
        </w:rPr>
      </w:pPr>
      <w:r w:rsidRPr="00C0449A">
        <w:rPr>
          <w:rFonts w:ascii="楷体" w:eastAsia="楷体" w:hAnsi="楷体"/>
          <w:sz w:val="44"/>
          <w:szCs w:val="44"/>
        </w:rPr>
        <w:t>2022年7月6日</w:t>
      </w:r>
      <w:r w:rsidR="0026372B" w:rsidRPr="00C0449A">
        <w:rPr>
          <w:rFonts w:ascii="楷体" w:eastAsia="楷体" w:hAnsi="楷体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6316762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279712" w14:textId="184FDE8F" w:rsidR="003E6D98" w:rsidRPr="003E6D98" w:rsidRDefault="003E6D98" w:rsidP="003E6D98">
          <w:pPr>
            <w:pStyle w:val="TOCHeading"/>
            <w:jc w:val="center"/>
            <w:rPr>
              <w:rFonts w:ascii="楷体" w:eastAsia="楷体" w:hAnsi="楷体"/>
              <w:color w:val="auto"/>
              <w:sz w:val="72"/>
              <w:szCs w:val="72"/>
            </w:rPr>
          </w:pPr>
          <w:r w:rsidRPr="003E6D98">
            <w:rPr>
              <w:rFonts w:ascii="楷体" w:eastAsia="楷体" w:hAnsi="楷体" w:hint="eastAsia"/>
              <w:color w:val="auto"/>
              <w:sz w:val="72"/>
              <w:szCs w:val="72"/>
              <w:lang w:eastAsia="zh-CN"/>
            </w:rPr>
            <w:t>目</w:t>
          </w:r>
          <w:r>
            <w:rPr>
              <w:rFonts w:ascii="楷体" w:eastAsia="楷体" w:hAnsi="楷体"/>
              <w:color w:val="auto"/>
              <w:sz w:val="72"/>
              <w:szCs w:val="72"/>
              <w:lang w:eastAsia="zh-CN"/>
            </w:rPr>
            <w:tab/>
          </w:r>
          <w:r>
            <w:rPr>
              <w:rFonts w:ascii="楷体" w:eastAsia="楷体" w:hAnsi="楷体"/>
              <w:color w:val="auto"/>
              <w:sz w:val="72"/>
              <w:szCs w:val="72"/>
              <w:lang w:eastAsia="zh-CN"/>
            </w:rPr>
            <w:tab/>
          </w:r>
          <w:r w:rsidRPr="003E6D98">
            <w:rPr>
              <w:rFonts w:ascii="楷体" w:eastAsia="楷体" w:hAnsi="楷体" w:hint="eastAsia"/>
              <w:color w:val="auto"/>
              <w:sz w:val="72"/>
              <w:szCs w:val="72"/>
              <w:lang w:eastAsia="zh-CN"/>
            </w:rPr>
            <w:t>录</w:t>
          </w:r>
        </w:p>
        <w:p w14:paraId="2D4942FF" w14:textId="08F0BE34" w:rsidR="00110668" w:rsidRPr="00110668" w:rsidRDefault="003E6D98">
          <w:pPr>
            <w:pStyle w:val="TOC1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r w:rsidRPr="003E6D98">
            <w:rPr>
              <w:sz w:val="32"/>
              <w:szCs w:val="32"/>
            </w:rPr>
            <w:fldChar w:fldCharType="begin"/>
          </w:r>
          <w:r w:rsidRPr="003E6D98">
            <w:rPr>
              <w:sz w:val="32"/>
              <w:szCs w:val="32"/>
            </w:rPr>
            <w:instrText xml:space="preserve"> TOC \o "1-3" \h \z \u </w:instrText>
          </w:r>
          <w:r w:rsidRPr="003E6D98">
            <w:rPr>
              <w:sz w:val="32"/>
              <w:szCs w:val="32"/>
            </w:rPr>
            <w:fldChar w:fldCharType="separate"/>
          </w:r>
          <w:hyperlink w:anchor="_Toc108086997" w:history="1">
            <w:r w:rsidR="00110668" w:rsidRPr="00110668">
              <w:rPr>
                <w:rStyle w:val="Hyperlink"/>
                <w:rFonts w:ascii="黑体" w:eastAsia="黑体" w:hAnsi="黑体"/>
                <w:b/>
                <w:bCs/>
                <w:noProof/>
                <w:sz w:val="32"/>
                <w:szCs w:val="32"/>
              </w:rPr>
              <w:t>1.实验平台硬件资源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_Toc108086997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4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9C041B" w14:textId="4C4AACA1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6998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1.1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规格概述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_Toc108086998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4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5666FB" w14:textId="52B6C9DD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6999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1.2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主要功能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_Toc108086999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4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B9B007" w14:textId="2B26C7A6" w:rsidR="00110668" w:rsidRPr="00110668" w:rsidRDefault="007913E1">
          <w:pPr>
            <w:pStyle w:val="TOC1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0" w:history="1">
            <w:r w:rsidR="00110668" w:rsidRPr="00110668">
              <w:rPr>
                <w:rStyle w:val="Hyperlink"/>
                <w:rFonts w:ascii="黑体" w:eastAsia="黑体" w:hAnsi="黑体"/>
                <w:b/>
                <w:bCs/>
                <w:noProof/>
                <w:sz w:val="32"/>
                <w:szCs w:val="32"/>
              </w:rPr>
              <w:t>2.模型计算机指令集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_Toc108087000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5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A2FEB2" w14:textId="0A0B6D49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1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2.1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指令集概述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_Toc108087001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5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11B9C5" w14:textId="19B7BC75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2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2.2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寻址方式，寄存器、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IO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规定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_Toc108087002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7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10A2DD" w14:textId="1159C7AE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3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2.3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微码字段含义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_Toc108087003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8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44F27F" w14:textId="1BCF8A2E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4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2.3.1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微码格式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_Toc108087004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8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17AF6E" w14:textId="5EAE9413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5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2.3.2P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测试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_Toc108087005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8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B1D8C4" w14:textId="6B5CE028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6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2.3.3ALU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部件功能及开关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_Toc108087006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9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D5ADD1" w14:textId="3F79AAC5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7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2.3.4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存储器控制开关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_Toc108087007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9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A2A3B" w14:textId="413C149E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8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2.3.5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微码具体含义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_Toc108087008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10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B2E449" w14:textId="64B8F949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09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2.4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模型机如何执行一条指令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_Toc108087009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12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ECAFF7" w14:textId="676996FB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0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2.4.1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数据通路图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_Toc108087010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12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2782B4" w14:textId="0A27938E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1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2.4.2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微指令方框图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_Toc108087011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13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CE037D" w14:textId="5CDE8D08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2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2.4.3ADD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指令如何进行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_Toc108087012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14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68B2EA" w14:textId="7020EAB9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3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2.5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如何对模型机编程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_Toc108087013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18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A4B969" w14:textId="6C48D2E5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4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2.5.1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微码写入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_Toc108087014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18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9DB65" w14:textId="72A11C07" w:rsidR="00110668" w:rsidRPr="00110668" w:rsidRDefault="007913E1">
          <w:pPr>
            <w:pStyle w:val="TOC3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5" w:history="1"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2.5.2</w:t>
            </w:r>
            <w:r w:rsidR="00110668" w:rsidRPr="00110668">
              <w:rPr>
                <w:rStyle w:val="Hyperlink"/>
                <w:rFonts w:ascii="黑体" w:eastAsia="华文新魏" w:hAnsi="黑体"/>
                <w:noProof/>
                <w:sz w:val="32"/>
                <w:szCs w:val="32"/>
              </w:rPr>
              <w:t>应用程序写入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_Toc108087015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19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127AE6" w14:textId="572917E5" w:rsidR="00110668" w:rsidRPr="00110668" w:rsidRDefault="007913E1">
          <w:pPr>
            <w:pStyle w:val="TOC1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6" w:history="1">
            <w:r w:rsidR="00110668" w:rsidRPr="00110668">
              <w:rPr>
                <w:rStyle w:val="Hyperlink"/>
                <w:rFonts w:ascii="黑体" w:eastAsia="黑体" w:hAnsi="黑体"/>
                <w:b/>
                <w:bCs/>
                <w:noProof/>
                <w:sz w:val="32"/>
                <w:szCs w:val="32"/>
              </w:rPr>
              <w:t>3.微码设计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_Toc108087016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20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018ECA" w14:textId="6A9149E9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7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3.1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新增指令功能及分析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_Toc108087017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20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CFAEEE" w14:textId="7D151757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8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3.2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改进后的微码表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_Toc108087018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20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76A83D" w14:textId="3E876D4B" w:rsidR="00110668" w:rsidRPr="00110668" w:rsidRDefault="007913E1">
          <w:pPr>
            <w:pStyle w:val="TOC1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19" w:history="1">
            <w:r w:rsidR="00110668" w:rsidRPr="00110668">
              <w:rPr>
                <w:rStyle w:val="Hyperlink"/>
                <w:rFonts w:ascii="黑体" w:eastAsia="黑体" w:hAnsi="黑体"/>
                <w:b/>
                <w:bCs/>
                <w:noProof/>
                <w:sz w:val="32"/>
                <w:szCs w:val="32"/>
              </w:rPr>
              <w:t>4.应用程序设计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_Toc108087019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25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212CD1" w14:textId="6BFCB9B0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20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4.1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验证新增指令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_Toc108087020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25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C0FCC2" w14:textId="3585991E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21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4.2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例程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——N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个数求和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_Toc108087021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26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AD661C" w14:textId="53C78D2A" w:rsidR="00110668" w:rsidRPr="00110668" w:rsidRDefault="007913E1">
          <w:pPr>
            <w:pStyle w:val="TOC2"/>
            <w:tabs>
              <w:tab w:val="right" w:leader="dot" w:pos="10456"/>
            </w:tabs>
            <w:rPr>
              <w:noProof/>
              <w:sz w:val="32"/>
              <w:szCs w:val="32"/>
            </w:rPr>
          </w:pPr>
          <w:hyperlink w:anchor="_Toc108087022" w:history="1"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4.3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自主设计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——</w:t>
            </w:r>
            <w:r w:rsidR="00110668" w:rsidRPr="00110668">
              <w:rPr>
                <w:rStyle w:val="Hyperlink"/>
                <w:rFonts w:ascii="黑体" w:eastAsia="华文中宋" w:hAnsi="黑体"/>
                <w:noProof/>
                <w:sz w:val="32"/>
                <w:szCs w:val="32"/>
              </w:rPr>
              <w:t>猜数游戏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_Toc108087022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29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330C86" w14:textId="1982B1A4" w:rsidR="00110668" w:rsidRDefault="007913E1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08087023" w:history="1">
            <w:r w:rsidR="00110668" w:rsidRPr="00110668">
              <w:rPr>
                <w:rStyle w:val="Hyperlink"/>
                <w:rFonts w:ascii="黑体" w:eastAsia="黑体" w:hAnsi="黑体"/>
                <w:b/>
                <w:bCs/>
                <w:noProof/>
                <w:sz w:val="32"/>
                <w:szCs w:val="32"/>
              </w:rPr>
              <w:t>5.试验心得体会</w:t>
            </w:r>
            <w:r w:rsidR="00110668" w:rsidRPr="00110668">
              <w:rPr>
                <w:noProof/>
                <w:webHidden/>
                <w:sz w:val="32"/>
                <w:szCs w:val="32"/>
              </w:rPr>
              <w:tab/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begin"/>
            </w:r>
            <w:r w:rsidR="00110668" w:rsidRPr="00110668">
              <w:rPr>
                <w:noProof/>
                <w:webHidden/>
                <w:sz w:val="32"/>
                <w:szCs w:val="32"/>
              </w:rPr>
              <w:instrText xml:space="preserve"> PAGEREF _Toc108087023 \h </w:instrText>
            </w:r>
            <w:r w:rsidR="00110668" w:rsidRPr="00110668">
              <w:rPr>
                <w:noProof/>
                <w:webHidden/>
                <w:sz w:val="32"/>
                <w:szCs w:val="32"/>
              </w:rPr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4D7E">
              <w:rPr>
                <w:noProof/>
                <w:webHidden/>
                <w:sz w:val="32"/>
                <w:szCs w:val="32"/>
              </w:rPr>
              <w:t>31</w:t>
            </w:r>
            <w:r w:rsidR="00110668" w:rsidRPr="0011066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DB34BA" w14:textId="17744E0B" w:rsidR="003E6D98" w:rsidRPr="003E6D98" w:rsidRDefault="003E6D98">
          <w:pPr>
            <w:rPr>
              <w:sz w:val="32"/>
              <w:szCs w:val="32"/>
            </w:rPr>
          </w:pPr>
          <w:r w:rsidRPr="003E6D98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264C866" w14:textId="6E6EDB04" w:rsidR="0026372B" w:rsidRDefault="0026372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687805DA" w14:textId="4684740C" w:rsidR="00F70C15" w:rsidRPr="002F0E5F" w:rsidRDefault="00BF35A3" w:rsidP="002F0E5F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0" w:name="_Toc108086997"/>
      <w:r>
        <w:rPr>
          <w:rFonts w:ascii="黑体" w:eastAsia="黑体" w:hAnsi="黑体" w:hint="eastAsia"/>
          <w:b/>
          <w:bCs/>
          <w:sz w:val="52"/>
          <w:szCs w:val="52"/>
        </w:rPr>
        <w:t>1</w:t>
      </w:r>
      <w:r>
        <w:rPr>
          <w:rFonts w:ascii="黑体" w:eastAsia="黑体" w:hAnsi="黑体"/>
          <w:b/>
          <w:bCs/>
          <w:sz w:val="52"/>
          <w:szCs w:val="52"/>
        </w:rPr>
        <w:t>.</w:t>
      </w:r>
      <w:r>
        <w:rPr>
          <w:rFonts w:ascii="黑体" w:eastAsia="黑体" w:hAnsi="黑体" w:hint="eastAsia"/>
          <w:b/>
          <w:bCs/>
          <w:sz w:val="52"/>
          <w:szCs w:val="52"/>
        </w:rPr>
        <w:t>实验平台硬件资源</w:t>
      </w:r>
      <w:bookmarkEnd w:id="0"/>
    </w:p>
    <w:p w14:paraId="5F857640" w14:textId="477F881E" w:rsidR="002F0E5F" w:rsidRPr="002F0E5F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这部分描述试验</w:t>
      </w:r>
      <w:r w:rsidR="00486332">
        <w:rPr>
          <w:rFonts w:ascii="微软雅黑" w:eastAsia="微软雅黑" w:hAnsi="微软雅黑" w:hint="eastAsia"/>
          <w:szCs w:val="21"/>
        </w:rPr>
        <w:t>器材的</w:t>
      </w:r>
      <w:r>
        <w:rPr>
          <w:rFonts w:ascii="微软雅黑" w:eastAsia="微软雅黑" w:hAnsi="微软雅黑" w:hint="eastAsia"/>
          <w:szCs w:val="21"/>
        </w:rPr>
        <w:t>基本规格</w:t>
      </w:r>
      <w:r w:rsidR="00486332">
        <w:rPr>
          <w:rFonts w:ascii="微软雅黑" w:eastAsia="微软雅黑" w:hAnsi="微软雅黑" w:hint="eastAsia"/>
          <w:szCs w:val="21"/>
        </w:rPr>
        <w:t>和功能。</w:t>
      </w:r>
    </w:p>
    <w:p w14:paraId="1E167155" w14:textId="350595D9" w:rsidR="002F0E5F" w:rsidRPr="002F0E5F" w:rsidRDefault="00BF35A3" w:rsidP="002F0E5F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" w:name="_Toc108086998"/>
      <w:r>
        <w:rPr>
          <w:rFonts w:ascii="黑体" w:eastAsia="华文中宋" w:hAnsi="黑体" w:hint="eastAsia"/>
          <w:sz w:val="44"/>
          <w:szCs w:val="44"/>
        </w:rPr>
        <w:t>1</w:t>
      </w:r>
      <w:r>
        <w:rPr>
          <w:rFonts w:ascii="黑体" w:eastAsia="华文中宋" w:hAnsi="黑体"/>
          <w:sz w:val="44"/>
          <w:szCs w:val="44"/>
        </w:rPr>
        <w:t>.1</w:t>
      </w:r>
      <w:r>
        <w:rPr>
          <w:rFonts w:ascii="黑体" w:eastAsia="华文中宋" w:hAnsi="黑体" w:hint="eastAsia"/>
          <w:sz w:val="44"/>
          <w:szCs w:val="44"/>
        </w:rPr>
        <w:t>规格概述</w:t>
      </w:r>
      <w:bookmarkEnd w:id="1"/>
    </w:p>
    <w:p w14:paraId="249CF282" w14:textId="602C65D7" w:rsidR="00ED7227" w:rsidRDefault="00BF35A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本试验模拟的是一种8位模型计算机</w:t>
      </w:r>
      <w:r w:rsidR="00ED7227">
        <w:rPr>
          <w:rFonts w:ascii="微软雅黑" w:eastAsia="微软雅黑" w:hAnsi="微软雅黑" w:hint="eastAsia"/>
          <w:szCs w:val="21"/>
        </w:rPr>
        <w:t>，具备输入，运算，显示，编程等基本功能的模拟。</w:t>
      </w:r>
    </w:p>
    <w:p w14:paraId="5E069BED" w14:textId="0855C6AC" w:rsidR="002F0E5F" w:rsidRDefault="00ED7227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模型机采用微程序控制的设计思路</w:t>
      </w:r>
      <w:r w:rsidR="00BF35A3">
        <w:rPr>
          <w:rFonts w:ascii="微软雅黑" w:eastAsia="微软雅黑" w:hAnsi="微软雅黑" w:hint="eastAsia"/>
          <w:szCs w:val="21"/>
        </w:rPr>
        <w:t>，数据总线宽度8位，地址总线宽度8位，主存储器由S</w:t>
      </w:r>
      <w:r w:rsidR="00BF35A3">
        <w:rPr>
          <w:rFonts w:ascii="微软雅黑" w:eastAsia="微软雅黑" w:hAnsi="微软雅黑"/>
          <w:szCs w:val="21"/>
        </w:rPr>
        <w:t>RAM</w:t>
      </w:r>
      <w:r w:rsidR="00BF35A3">
        <w:rPr>
          <w:rFonts w:ascii="微软雅黑" w:eastAsia="微软雅黑" w:hAnsi="微软雅黑" w:hint="eastAsia"/>
          <w:szCs w:val="21"/>
        </w:rPr>
        <w:t>组成，有效容量为2</w:t>
      </w:r>
      <w:r w:rsidR="00BF35A3">
        <w:rPr>
          <w:rFonts w:ascii="微软雅黑" w:eastAsia="微软雅黑" w:hAnsi="微软雅黑"/>
          <w:szCs w:val="21"/>
        </w:rPr>
        <w:t>K*8</w:t>
      </w:r>
      <w:r w:rsidR="00BF35A3">
        <w:rPr>
          <w:rFonts w:ascii="微软雅黑" w:eastAsia="微软雅黑" w:hAnsi="微软雅黑" w:hint="eastAsia"/>
          <w:szCs w:val="21"/>
        </w:rPr>
        <w:t>位，控制存储器由R</w:t>
      </w:r>
      <w:r w:rsidR="00BF35A3">
        <w:rPr>
          <w:rFonts w:ascii="微软雅黑" w:eastAsia="微软雅黑" w:hAnsi="微软雅黑"/>
          <w:szCs w:val="21"/>
        </w:rPr>
        <w:t>OM</w:t>
      </w:r>
      <w:r w:rsidR="00BF35A3">
        <w:rPr>
          <w:rFonts w:ascii="微软雅黑" w:eastAsia="微软雅黑" w:hAnsi="微软雅黑" w:hint="eastAsia"/>
          <w:szCs w:val="21"/>
        </w:rPr>
        <w:t>组成，有效容量为6</w:t>
      </w:r>
      <w:r w:rsidR="00BF35A3">
        <w:rPr>
          <w:rFonts w:ascii="微软雅黑" w:eastAsia="微软雅黑" w:hAnsi="微软雅黑"/>
          <w:szCs w:val="21"/>
        </w:rPr>
        <w:t>4*24</w:t>
      </w:r>
      <w:r w:rsidR="00BF35A3">
        <w:rPr>
          <w:rFonts w:ascii="微软雅黑" w:eastAsia="微软雅黑" w:hAnsi="微软雅黑" w:hint="eastAsia"/>
          <w:szCs w:val="21"/>
        </w:rPr>
        <w:t>位</w:t>
      </w:r>
      <w:r>
        <w:rPr>
          <w:rFonts w:ascii="微软雅黑" w:eastAsia="微软雅黑" w:hAnsi="微软雅黑" w:hint="eastAsia"/>
          <w:szCs w:val="21"/>
        </w:rPr>
        <w:t>。输入输出设备与内存独立编址，I</w:t>
      </w:r>
      <w:r>
        <w:rPr>
          <w:rFonts w:ascii="微软雅黑" w:eastAsia="微软雅黑" w:hAnsi="微软雅黑"/>
          <w:szCs w:val="21"/>
        </w:rPr>
        <w:t>/O</w:t>
      </w:r>
      <w:r>
        <w:rPr>
          <w:rFonts w:ascii="微软雅黑" w:eastAsia="微软雅黑" w:hAnsi="微软雅黑" w:hint="eastAsia"/>
          <w:szCs w:val="21"/>
        </w:rPr>
        <w:t>地址为8位，由2位读写片选控制和6位端口号构成，最多可拖带6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个外围设备。</w:t>
      </w:r>
    </w:p>
    <w:p w14:paraId="5DB37838" w14:textId="0E8FB733" w:rsidR="00692706" w:rsidRDefault="0069270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寄存器方面：模型机有4个通用寄存器R</w:t>
      </w:r>
      <w:r>
        <w:rPr>
          <w:rFonts w:ascii="微软雅黑" w:eastAsia="微软雅黑" w:hAnsi="微软雅黑"/>
          <w:szCs w:val="21"/>
        </w:rPr>
        <w:t>0-R3</w:t>
      </w:r>
      <w:r>
        <w:rPr>
          <w:rFonts w:ascii="微软雅黑" w:eastAsia="微软雅黑" w:hAnsi="微软雅黑" w:hint="eastAsia"/>
          <w:szCs w:val="21"/>
        </w:rPr>
        <w:t>，用2位二进制数依次编号。两个数据缓冲寄存器A，B连接A</w:t>
      </w:r>
      <w:r>
        <w:rPr>
          <w:rFonts w:ascii="微软雅黑" w:eastAsia="微软雅黑" w:hAnsi="微软雅黑"/>
          <w:szCs w:val="21"/>
        </w:rPr>
        <w:t>LU</w:t>
      </w:r>
      <w:r>
        <w:rPr>
          <w:rFonts w:ascii="微软雅黑" w:eastAsia="微软雅黑" w:hAnsi="微软雅黑" w:hint="eastAsia"/>
          <w:szCs w:val="21"/>
        </w:rPr>
        <w:t>两个输入。固定R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作为变址寄存器，程序状态字实时监测，未设置单独的寄存器</w:t>
      </w:r>
      <w:r w:rsidR="003C41D7">
        <w:rPr>
          <w:rFonts w:ascii="微软雅黑" w:eastAsia="微软雅黑" w:hAnsi="微软雅黑" w:hint="eastAsia"/>
          <w:szCs w:val="21"/>
        </w:rPr>
        <w:t>。</w:t>
      </w:r>
    </w:p>
    <w:p w14:paraId="4B2ACCB5" w14:textId="38B1F30D" w:rsidR="00ED7227" w:rsidRPr="00ED7227" w:rsidRDefault="00ED7227" w:rsidP="00ED7227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" w:name="_Toc108086999"/>
      <w:r w:rsidRPr="00ED7227">
        <w:rPr>
          <w:rFonts w:ascii="黑体" w:eastAsia="华文中宋" w:hAnsi="黑体" w:hint="eastAsia"/>
          <w:sz w:val="44"/>
          <w:szCs w:val="44"/>
        </w:rPr>
        <w:t>1</w:t>
      </w:r>
      <w:r w:rsidRPr="00ED7227">
        <w:rPr>
          <w:rFonts w:ascii="黑体" w:eastAsia="华文中宋" w:hAnsi="黑体"/>
          <w:sz w:val="44"/>
          <w:szCs w:val="44"/>
        </w:rPr>
        <w:t>.2</w:t>
      </w:r>
      <w:r w:rsidRPr="00ED7227">
        <w:rPr>
          <w:rFonts w:ascii="黑体" w:eastAsia="华文中宋" w:hAnsi="黑体" w:hint="eastAsia"/>
          <w:sz w:val="44"/>
          <w:szCs w:val="44"/>
        </w:rPr>
        <w:t>主要功能</w:t>
      </w:r>
      <w:bookmarkEnd w:id="2"/>
    </w:p>
    <w:p w14:paraId="1DC60B8C" w14:textId="4B035D89" w:rsidR="00ED7227" w:rsidRDefault="00ED7227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模型机的主要结构如图所示：</w:t>
      </w:r>
    </w:p>
    <w:p w14:paraId="5B282969" w14:textId="40481508" w:rsidR="00ED7227" w:rsidRDefault="002C072A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2C072A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BF104DC" wp14:editId="4826FAE3">
            <wp:extent cx="5092976" cy="387234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35" cy="39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AB0D" w14:textId="695317DC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主要功能有：</w:t>
      </w:r>
    </w:p>
    <w:p w14:paraId="33C74BEF" w14:textId="09BABC1E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访存</w:t>
      </w:r>
    </w:p>
    <w:p w14:paraId="5384D8CD" w14:textId="6F5554DE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算术运算和逻辑运算</w:t>
      </w:r>
    </w:p>
    <w:p w14:paraId="37A5C15C" w14:textId="02049110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输入输出</w:t>
      </w:r>
    </w:p>
    <w:p w14:paraId="043DC997" w14:textId="098A9E5D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指令跳转</w:t>
      </w:r>
    </w:p>
    <w:p w14:paraId="25EA145A" w14:textId="45CC9D4A" w:rsidR="002C072A" w:rsidRPr="002C072A" w:rsidRDefault="002C072A" w:rsidP="002C072A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3" w:name="_Toc108087000"/>
      <w:r w:rsidRPr="002C072A">
        <w:rPr>
          <w:rFonts w:ascii="黑体" w:eastAsia="黑体" w:hAnsi="黑体" w:hint="eastAsia"/>
          <w:b/>
          <w:bCs/>
          <w:sz w:val="52"/>
          <w:szCs w:val="52"/>
        </w:rPr>
        <w:t>2</w:t>
      </w:r>
      <w:r w:rsidRPr="002C072A">
        <w:rPr>
          <w:rFonts w:ascii="黑体" w:eastAsia="黑体" w:hAnsi="黑体"/>
          <w:b/>
          <w:bCs/>
          <w:sz w:val="52"/>
          <w:szCs w:val="52"/>
        </w:rPr>
        <w:t>.</w:t>
      </w:r>
      <w:r w:rsidRPr="002C072A">
        <w:rPr>
          <w:rFonts w:ascii="黑体" w:eastAsia="黑体" w:hAnsi="黑体" w:hint="eastAsia"/>
          <w:b/>
          <w:bCs/>
          <w:sz w:val="52"/>
          <w:szCs w:val="52"/>
        </w:rPr>
        <w:t>模型计算机指令集</w:t>
      </w:r>
      <w:bookmarkEnd w:id="3"/>
    </w:p>
    <w:p w14:paraId="55BB021D" w14:textId="1ECDB551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这部分介绍模型机的机器指令和微指令的详细含义和运行过程。</w:t>
      </w:r>
    </w:p>
    <w:p w14:paraId="51972EC9" w14:textId="024CF166" w:rsidR="002C072A" w:rsidRPr="002C072A" w:rsidRDefault="002C072A" w:rsidP="002C072A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4" w:name="_Toc108087001"/>
      <w:r w:rsidRPr="002C072A">
        <w:rPr>
          <w:rFonts w:ascii="黑体" w:eastAsia="华文中宋" w:hAnsi="黑体"/>
          <w:sz w:val="44"/>
          <w:szCs w:val="44"/>
        </w:rPr>
        <w:t>2.1</w:t>
      </w:r>
      <w:r w:rsidRPr="002C072A">
        <w:rPr>
          <w:rFonts w:ascii="黑体" w:eastAsia="华文中宋" w:hAnsi="黑体" w:hint="eastAsia"/>
          <w:sz w:val="44"/>
          <w:szCs w:val="44"/>
        </w:rPr>
        <w:t>指令集概述</w:t>
      </w:r>
      <w:bookmarkEnd w:id="4"/>
    </w:p>
    <w:p w14:paraId="5CD587E1" w14:textId="7D46B72F" w:rsidR="002C072A" w:rsidRDefault="002C072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模型机共1</w:t>
      </w: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条指令，其中1</w:t>
      </w: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条已由厂家设计完毕，预留有一条保留指令（命令代码1</w:t>
      </w:r>
      <w:r>
        <w:rPr>
          <w:rFonts w:ascii="微软雅黑" w:eastAsia="微软雅黑" w:hAnsi="微软雅黑"/>
          <w:szCs w:val="21"/>
        </w:rPr>
        <w:t>011</w:t>
      </w:r>
      <w:r>
        <w:rPr>
          <w:rFonts w:ascii="微软雅黑" w:eastAsia="微软雅黑" w:hAnsi="微软雅黑" w:hint="eastAsia"/>
          <w:szCs w:val="21"/>
        </w:rPr>
        <w:t>）</w:t>
      </w:r>
      <w:r w:rsidR="00692706">
        <w:rPr>
          <w:rFonts w:ascii="微软雅黑" w:eastAsia="微软雅黑" w:hAnsi="微软雅黑" w:hint="eastAsia"/>
          <w:szCs w:val="21"/>
        </w:rPr>
        <w:t>用于进行扩展试验。</w:t>
      </w:r>
    </w:p>
    <w:p w14:paraId="1CEE6F20" w14:textId="46218CCC" w:rsidR="00692706" w:rsidRDefault="0069270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模型机有单字长双字长两种，其中所有运算类指令均为单字长，所有访存/</w:t>
      </w:r>
      <w:r>
        <w:rPr>
          <w:rFonts w:ascii="微软雅黑" w:eastAsia="微软雅黑" w:hAnsi="微软雅黑"/>
          <w:szCs w:val="21"/>
        </w:rPr>
        <w:t>IO</w:t>
      </w:r>
      <w:r>
        <w:rPr>
          <w:rFonts w:ascii="微软雅黑" w:eastAsia="微软雅黑" w:hAnsi="微软雅黑" w:hint="eastAsia"/>
          <w:szCs w:val="21"/>
        </w:rPr>
        <w:t>类指令均为双字长</w:t>
      </w:r>
    </w:p>
    <w:p w14:paraId="10233FEF" w14:textId="31F538F2" w:rsidR="00692706" w:rsidRDefault="0069270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单字长指令格式：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2614"/>
        <w:gridCol w:w="2616"/>
      </w:tblGrid>
      <w:tr w:rsidR="00692706" w14:paraId="13001292" w14:textId="77777777" w:rsidTr="00FF35A7">
        <w:tc>
          <w:tcPr>
            <w:tcW w:w="5226" w:type="dxa"/>
          </w:tcPr>
          <w:p w14:paraId="1127B119" w14:textId="2959EEC3" w:rsidR="00692706" w:rsidRDefault="0069270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4位操作码</w:t>
            </w:r>
          </w:p>
        </w:tc>
        <w:tc>
          <w:tcPr>
            <w:tcW w:w="2614" w:type="dxa"/>
          </w:tcPr>
          <w:p w14:paraId="352C6AA4" w14:textId="4C938D48" w:rsidR="00692706" w:rsidRDefault="0069270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2位源寄存器号</w:t>
            </w:r>
          </w:p>
        </w:tc>
        <w:tc>
          <w:tcPr>
            <w:tcW w:w="2616" w:type="dxa"/>
          </w:tcPr>
          <w:p w14:paraId="23FF44D3" w14:textId="22EB0773" w:rsidR="00692706" w:rsidRDefault="0069270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8E3C5F">
              <w:rPr>
                <w:rFonts w:ascii="微软雅黑" w:eastAsia="微软雅黑" w:hAnsi="微软雅黑" w:hint="eastAsia"/>
                <w:szCs w:val="21"/>
              </w:rPr>
              <w:t>位</w:t>
            </w:r>
            <w:r>
              <w:rPr>
                <w:rFonts w:ascii="微软雅黑" w:eastAsia="微软雅黑" w:hAnsi="微软雅黑" w:hint="eastAsia"/>
                <w:szCs w:val="21"/>
              </w:rPr>
              <w:t>目的寄存器号</w:t>
            </w:r>
          </w:p>
        </w:tc>
      </w:tr>
    </w:tbl>
    <w:p w14:paraId="2796614D" w14:textId="4FC04A4C" w:rsidR="00692706" w:rsidRDefault="009C441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双字长指令格式：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2614"/>
        <w:gridCol w:w="2616"/>
      </w:tblGrid>
      <w:tr w:rsidR="009C4414" w14:paraId="7B0B6482" w14:textId="77777777" w:rsidTr="00FF35A7">
        <w:tc>
          <w:tcPr>
            <w:tcW w:w="5226" w:type="dxa"/>
          </w:tcPr>
          <w:p w14:paraId="1F4B2135" w14:textId="59B437CC" w:rsidR="009C4414" w:rsidRDefault="009C4414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4位操作码</w:t>
            </w:r>
          </w:p>
        </w:tc>
        <w:tc>
          <w:tcPr>
            <w:tcW w:w="2614" w:type="dxa"/>
          </w:tcPr>
          <w:p w14:paraId="2A1557B6" w14:textId="725AF08C" w:rsidR="009C4414" w:rsidRDefault="009C4414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szCs w:val="21"/>
              </w:rPr>
              <w:t>位寻址方式或寄存器号</w:t>
            </w:r>
          </w:p>
        </w:tc>
        <w:tc>
          <w:tcPr>
            <w:tcW w:w="2616" w:type="dxa"/>
          </w:tcPr>
          <w:p w14:paraId="1FDCF763" w14:textId="51F5F9BE" w:rsidR="009C4414" w:rsidRDefault="009C4414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2位寄存器号</w:t>
            </w:r>
          </w:p>
        </w:tc>
      </w:tr>
      <w:tr w:rsidR="009C4414" w14:paraId="69D71D87" w14:textId="77777777" w:rsidTr="00FF35A7">
        <w:tc>
          <w:tcPr>
            <w:tcW w:w="10456" w:type="dxa"/>
            <w:gridSpan w:val="3"/>
          </w:tcPr>
          <w:p w14:paraId="344F8612" w14:textId="2B315FF7" w:rsidR="009C4414" w:rsidRDefault="009C4414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8位二进制数值</w:t>
            </w:r>
          </w:p>
        </w:tc>
      </w:tr>
    </w:tbl>
    <w:p w14:paraId="1EEF16AF" w14:textId="349E1365" w:rsidR="009C4414" w:rsidRDefault="009C441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下表是所有指令及其字段含义</w:t>
      </w:r>
      <w:r w:rsidR="00A1258F">
        <w:rPr>
          <w:rFonts w:ascii="微软雅黑" w:eastAsia="微软雅黑" w:hAnsi="微软雅黑" w:hint="eastAsia"/>
          <w:szCs w:val="21"/>
        </w:rPr>
        <w:t>。</w:t>
      </w:r>
    </w:p>
    <w:p w14:paraId="6D04FF73" w14:textId="2880DE94" w:rsidR="009C4414" w:rsidRDefault="00420EEF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g">
            <w:drawing>
              <wp:inline distT="0" distB="0" distL="0" distR="0" wp14:anchorId="72E78A16" wp14:editId="4C3B7A01">
                <wp:extent cx="5455920" cy="6461760"/>
                <wp:effectExtent l="0" t="0" r="0" b="0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920" cy="6461760"/>
                          <a:chOff x="0" y="0"/>
                          <a:chExt cx="4515485" cy="480695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515485" cy="480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2852928" y="1603248"/>
                            <a:ext cx="1572549" cy="4165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6A9BA4" w14:textId="4D7E80EA" w:rsidR="00E11125" w:rsidRPr="00DC15B1" w:rsidRDefault="00551F69">
                              <w:pPr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</w:pPr>
                              <w:r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R</w:t>
                              </w:r>
                              <w:r w:rsidRPr="00DC15B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D循环右移</w:t>
                              </w:r>
                              <w:r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R</w:t>
                              </w:r>
                              <w:r w:rsidRPr="00DC15B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S位</w:t>
                              </w:r>
                              <w:r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放回R</w:t>
                              </w:r>
                              <w:r w:rsidRPr="00DC15B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D</w:t>
                              </w:r>
                              <w:r w:rsidR="00460368"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(</w:t>
                              </w:r>
                              <w:r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右移值取R</w:t>
                              </w:r>
                              <w:r w:rsidRPr="00DC15B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S低</w:t>
                              </w:r>
                              <w:r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DC15B1">
                                <w:rPr>
                                  <w:rFonts w:ascii="微软雅黑" w:eastAsia="微软雅黑" w:hAnsi="微软雅黑"/>
                                  <w:sz w:val="18"/>
                                  <w:szCs w:val="18"/>
                                </w:rPr>
                                <w:t>位</w:t>
                              </w:r>
                              <w:r w:rsidR="00460368" w:rsidRPr="00DC15B1">
                                <w:rPr>
                                  <w:rFonts w:ascii="微软雅黑" w:eastAsia="微软雅黑" w:hAnsi="微软雅黑" w:hint="eastAsia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78A16" id="Group 32" o:spid="_x0000_s1026" style="width:429.6pt;height:508.8pt;mso-position-horizontal-relative:char;mso-position-vertical-relative:line" coordsize="45154,48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Table&#10;&#10;Description automatically generated" style="position:absolute;width:45154;height:4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">
                  <v:imagedata r:id="rId11" o:title="Tabl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28" type="#_x0000_t202" style="position:absolute;left:28529;top:16032;width:15725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" fillcolor="white [3201]" strokeweight=".5pt">
                  <v:textbox>
                    <w:txbxContent>
                      <w:p w14:paraId="516A9BA4" w14:textId="4D7E80EA" w:rsidR="00E11125" w:rsidRPr="00DC15B1" w:rsidRDefault="00551F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R</w:t>
                        </w:r>
                        <w:r w:rsidRPr="00DC15B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D循环右移</w:t>
                        </w:r>
                        <w:r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R</w:t>
                        </w:r>
                        <w:r w:rsidRPr="00DC15B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S位</w:t>
                        </w:r>
                        <w:r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放回R</w:t>
                        </w:r>
                        <w:r w:rsidRPr="00DC15B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D</w:t>
                        </w:r>
                        <w:r w:rsidR="00460368"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(</w:t>
                        </w:r>
                        <w:r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右移值取R</w:t>
                        </w:r>
                        <w:r w:rsidRPr="00DC15B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S低</w:t>
                        </w:r>
                        <w:r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3</w:t>
                        </w:r>
                        <w:r w:rsidRPr="00DC15B1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位</w:t>
                        </w:r>
                        <w:r w:rsidR="00460368" w:rsidRPr="00DC15B1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BEEF8F" w14:textId="126855FF" w:rsidR="003A126A" w:rsidRDefault="00D9531C" w:rsidP="003A126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单字节指令：</w:t>
      </w:r>
    </w:p>
    <w:p w14:paraId="7EF92786" w14:textId="77777777" w:rsidR="003A126A" w:rsidRDefault="003A126A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650FF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E878E09" wp14:editId="7E10E2D5">
            <wp:extent cx="3439886" cy="567055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4039" cy="56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3325" w14:textId="5A584137" w:rsidR="003A126A" w:rsidRDefault="00D9531C" w:rsidP="003A126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I</w:t>
      </w:r>
      <w:r>
        <w:rPr>
          <w:rFonts w:ascii="微软雅黑" w:eastAsia="微软雅黑" w:hAnsi="微软雅黑"/>
          <w:szCs w:val="21"/>
        </w:rPr>
        <w:t>NOUT</w:t>
      </w:r>
      <w:r>
        <w:rPr>
          <w:rFonts w:ascii="微软雅黑" w:eastAsia="微软雅黑" w:hAnsi="微软雅黑" w:hint="eastAsia"/>
          <w:szCs w:val="21"/>
        </w:rPr>
        <w:t>指令：P为8位I</w:t>
      </w: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地址</w:t>
      </w:r>
    </w:p>
    <w:p w14:paraId="19ACE8D6" w14:textId="77777777" w:rsidR="003A126A" w:rsidRDefault="003A126A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C3038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F7F1EBD" wp14:editId="378B9982">
            <wp:extent cx="3408784" cy="570865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64161" cy="58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D1DC8" w14:textId="33E73114" w:rsidR="003A126A" w:rsidRDefault="00D9531C" w:rsidP="003A126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L</w:t>
      </w:r>
      <w:r>
        <w:rPr>
          <w:rFonts w:ascii="微软雅黑" w:eastAsia="微软雅黑" w:hAnsi="微软雅黑"/>
          <w:szCs w:val="21"/>
        </w:rPr>
        <w:t>DI</w:t>
      </w:r>
      <w:r>
        <w:rPr>
          <w:rFonts w:ascii="微软雅黑" w:eastAsia="微软雅黑" w:hAnsi="微软雅黑" w:hint="eastAsia"/>
          <w:szCs w:val="21"/>
        </w:rPr>
        <w:t>指令</w:t>
      </w:r>
      <w:r w:rsidR="006922CA">
        <w:rPr>
          <w:rFonts w:ascii="微软雅黑" w:eastAsia="微软雅黑" w:hAnsi="微软雅黑" w:hint="eastAsia"/>
          <w:szCs w:val="21"/>
        </w:rPr>
        <w:t>，data为8为立即数</w:t>
      </w:r>
    </w:p>
    <w:p w14:paraId="0A1C3270" w14:textId="77777777" w:rsidR="003A126A" w:rsidRDefault="003A126A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C3038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E128D7B" wp14:editId="586153CB">
            <wp:extent cx="3431182" cy="534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1459" cy="54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AFAD" w14:textId="375FE006" w:rsidR="003A126A" w:rsidRDefault="006922CA" w:rsidP="003A126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J</w:t>
      </w:r>
      <w:r>
        <w:rPr>
          <w:rFonts w:ascii="微软雅黑" w:eastAsia="微软雅黑" w:hAnsi="微软雅黑"/>
          <w:szCs w:val="21"/>
        </w:rPr>
        <w:t>MP</w:t>
      </w:r>
      <w:r>
        <w:rPr>
          <w:rFonts w:ascii="微软雅黑" w:eastAsia="微软雅黑" w:hAnsi="微软雅黑" w:hint="eastAsia"/>
          <w:szCs w:val="21"/>
        </w:rPr>
        <w:t>，B</w:t>
      </w:r>
      <w:r>
        <w:rPr>
          <w:rFonts w:ascii="微软雅黑" w:eastAsia="微软雅黑" w:hAnsi="微软雅黑"/>
          <w:szCs w:val="21"/>
        </w:rPr>
        <w:t>ZC</w:t>
      </w:r>
      <w:r>
        <w:rPr>
          <w:rFonts w:ascii="微软雅黑" w:eastAsia="微软雅黑" w:hAnsi="微软雅黑" w:hint="eastAsia"/>
          <w:szCs w:val="21"/>
        </w:rPr>
        <w:t>，D为8位偏移量</w:t>
      </w:r>
    </w:p>
    <w:p w14:paraId="65AB7A81" w14:textId="77777777" w:rsidR="003A126A" w:rsidRDefault="003A126A" w:rsidP="008C618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EE4F8E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E2228F8" wp14:editId="5F8A8EC7">
            <wp:extent cx="3460750" cy="570311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425" cy="5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912D" w14:textId="5A9465E5" w:rsidR="009C4414" w:rsidRPr="009C4414" w:rsidRDefault="009C4414" w:rsidP="009C4414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5" w:name="_Toc108087002"/>
      <w:r w:rsidRPr="009C4414">
        <w:rPr>
          <w:rFonts w:ascii="黑体" w:eastAsia="华文中宋" w:hAnsi="黑体" w:hint="eastAsia"/>
          <w:sz w:val="44"/>
          <w:szCs w:val="44"/>
        </w:rPr>
        <w:t>2</w:t>
      </w:r>
      <w:r w:rsidRPr="009C4414">
        <w:rPr>
          <w:rFonts w:ascii="黑体" w:eastAsia="华文中宋" w:hAnsi="黑体"/>
          <w:sz w:val="44"/>
          <w:szCs w:val="44"/>
        </w:rPr>
        <w:t>.2</w:t>
      </w:r>
      <w:r w:rsidRPr="009C4414">
        <w:rPr>
          <w:rFonts w:ascii="黑体" w:eastAsia="华文中宋" w:hAnsi="黑体" w:hint="eastAsia"/>
          <w:sz w:val="44"/>
          <w:szCs w:val="44"/>
        </w:rPr>
        <w:t>寻址方式，寄存器、</w:t>
      </w:r>
      <w:r w:rsidRPr="009C4414">
        <w:rPr>
          <w:rFonts w:ascii="黑体" w:eastAsia="华文中宋" w:hAnsi="黑体" w:hint="eastAsia"/>
          <w:sz w:val="44"/>
          <w:szCs w:val="44"/>
        </w:rPr>
        <w:t>I</w:t>
      </w:r>
      <w:r w:rsidRPr="009C4414">
        <w:rPr>
          <w:rFonts w:ascii="黑体" w:eastAsia="华文中宋" w:hAnsi="黑体"/>
          <w:sz w:val="44"/>
          <w:szCs w:val="44"/>
        </w:rPr>
        <w:t>O</w:t>
      </w:r>
      <w:r w:rsidRPr="009C4414">
        <w:rPr>
          <w:rFonts w:ascii="黑体" w:eastAsia="华文中宋" w:hAnsi="黑体" w:hint="eastAsia"/>
          <w:sz w:val="44"/>
          <w:szCs w:val="44"/>
        </w:rPr>
        <w:t>规定</w:t>
      </w:r>
      <w:bookmarkEnd w:id="5"/>
    </w:p>
    <w:p w14:paraId="7AA08F0E" w14:textId="775A1150" w:rsidR="009C4414" w:rsidRDefault="009C441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，R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代表源寄存器和目的寄存器，编号规定如表：</w:t>
      </w:r>
    </w:p>
    <w:p w14:paraId="555715BC" w14:textId="7DC8B584" w:rsidR="009C4414" w:rsidRDefault="009C4414" w:rsidP="008C618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C441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CB7182" wp14:editId="3C4B574B">
            <wp:extent cx="3415004" cy="1496957"/>
            <wp:effectExtent l="0" t="0" r="0" b="825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8824" cy="150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8B42" w14:textId="1410E25E" w:rsidR="009C4414" w:rsidRDefault="0011221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在I</w:t>
      </w: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指令中给出8位I</w:t>
      </w: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地址，其含义如下</w:t>
      </w:r>
    </w:p>
    <w:p w14:paraId="66C8E592" w14:textId="7C6E8E4E" w:rsidR="00112212" w:rsidRDefault="00112212" w:rsidP="008C618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11221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71C31D2" wp14:editId="3C519A62">
            <wp:extent cx="3440928" cy="148209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60630" cy="14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335B" w14:textId="287C2A1E" w:rsidR="00112212" w:rsidRDefault="0011221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在输入输出设备各只用一个的情况下，A</w:t>
      </w:r>
      <w:r>
        <w:rPr>
          <w:rFonts w:ascii="微软雅黑" w:eastAsia="微软雅黑" w:hAnsi="微软雅黑"/>
          <w:szCs w:val="21"/>
        </w:rPr>
        <w:t>7A6=00</w:t>
      </w:r>
      <w:r>
        <w:rPr>
          <w:rFonts w:ascii="微软雅黑" w:eastAsia="微软雅黑" w:hAnsi="微软雅黑" w:hint="eastAsia"/>
          <w:szCs w:val="21"/>
        </w:rPr>
        <w:t>代表输入，0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代表输出，后6位地址任意。</w:t>
      </w:r>
    </w:p>
    <w:p w14:paraId="3E6888D4" w14:textId="710642A3" w:rsidR="00112212" w:rsidRDefault="0011221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访存指令的M字段代表寻址方式，除L</w:t>
      </w:r>
      <w:r>
        <w:rPr>
          <w:rFonts w:ascii="微软雅黑" w:eastAsia="微软雅黑" w:hAnsi="微软雅黑"/>
          <w:szCs w:val="21"/>
        </w:rPr>
        <w:t>DI</w:t>
      </w:r>
      <w:r>
        <w:rPr>
          <w:rFonts w:ascii="微软雅黑" w:eastAsia="微软雅黑" w:hAnsi="微软雅黑" w:hint="eastAsia"/>
          <w:szCs w:val="21"/>
        </w:rPr>
        <w:t>为取立即数指令外，寻址方式有四种：直接，间接，变址，相对，由2位M字段决定，具体编码如表</w:t>
      </w:r>
      <w:r w:rsidR="005C4CAF">
        <w:rPr>
          <w:rFonts w:ascii="微软雅黑" w:eastAsia="微软雅黑" w:hAnsi="微软雅黑" w:hint="eastAsia"/>
          <w:szCs w:val="21"/>
        </w:rPr>
        <w:t>。</w:t>
      </w:r>
    </w:p>
    <w:p w14:paraId="4FEBC4C2" w14:textId="76A17139" w:rsidR="00112212" w:rsidRDefault="00112212" w:rsidP="008F47D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11221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A8187A7" wp14:editId="3AD4792F">
            <wp:extent cx="3663696" cy="1018094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9661" cy="106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0A75" w14:textId="5D0583F5" w:rsidR="002C072A" w:rsidRPr="002C072A" w:rsidRDefault="002C072A" w:rsidP="002C072A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6" w:name="_Toc108087003"/>
      <w:r w:rsidRPr="002C072A">
        <w:rPr>
          <w:rFonts w:ascii="黑体" w:eastAsia="华文中宋" w:hAnsi="黑体" w:hint="eastAsia"/>
          <w:sz w:val="44"/>
          <w:szCs w:val="44"/>
        </w:rPr>
        <w:t>2</w:t>
      </w:r>
      <w:r w:rsidRPr="002C072A">
        <w:rPr>
          <w:rFonts w:ascii="黑体" w:eastAsia="华文中宋" w:hAnsi="黑体"/>
          <w:sz w:val="44"/>
          <w:szCs w:val="44"/>
        </w:rPr>
        <w:t>.</w:t>
      </w:r>
      <w:r w:rsidR="009C4414">
        <w:rPr>
          <w:rFonts w:ascii="黑体" w:eastAsia="华文中宋" w:hAnsi="黑体"/>
          <w:sz w:val="44"/>
          <w:szCs w:val="44"/>
        </w:rPr>
        <w:t>3</w:t>
      </w:r>
      <w:r w:rsidRPr="002C072A">
        <w:rPr>
          <w:rFonts w:ascii="黑体" w:eastAsia="华文中宋" w:hAnsi="黑体" w:hint="eastAsia"/>
          <w:sz w:val="44"/>
          <w:szCs w:val="44"/>
        </w:rPr>
        <w:t>微码字段含义</w:t>
      </w:r>
      <w:bookmarkEnd w:id="6"/>
    </w:p>
    <w:p w14:paraId="35CAE4C2" w14:textId="5F647679" w:rsidR="002C072A" w:rsidRPr="00112212" w:rsidRDefault="00112212" w:rsidP="00112212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7" w:name="_Toc108087004"/>
      <w:r w:rsidRPr="00112212">
        <w:rPr>
          <w:rFonts w:ascii="黑体" w:eastAsia="华文新魏" w:hAnsi="黑体" w:hint="eastAsia"/>
          <w:sz w:val="32"/>
          <w:szCs w:val="32"/>
        </w:rPr>
        <w:t>2</w:t>
      </w:r>
      <w:r w:rsidRPr="00112212">
        <w:rPr>
          <w:rFonts w:ascii="黑体" w:eastAsia="华文新魏" w:hAnsi="黑体"/>
          <w:sz w:val="32"/>
          <w:szCs w:val="32"/>
        </w:rPr>
        <w:t>.3.1</w:t>
      </w:r>
      <w:r w:rsidRPr="00112212">
        <w:rPr>
          <w:rFonts w:ascii="黑体" w:eastAsia="华文新魏" w:hAnsi="黑体" w:hint="eastAsia"/>
          <w:sz w:val="32"/>
          <w:szCs w:val="32"/>
        </w:rPr>
        <w:t>微码格式</w:t>
      </w:r>
      <w:bookmarkEnd w:id="7"/>
    </w:p>
    <w:p w14:paraId="2C21D993" w14:textId="390BC2D7" w:rsidR="00112212" w:rsidRDefault="0011221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本模型机控存字长2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位，</w:t>
      </w:r>
      <w:r w:rsidR="008A18FF">
        <w:rPr>
          <w:rFonts w:ascii="微软雅黑" w:eastAsia="微软雅黑" w:hAnsi="微软雅黑" w:hint="eastAsia"/>
          <w:szCs w:val="21"/>
        </w:rPr>
        <w:t>除最高位保留不用外其他各部分功能如图所示：</w:t>
      </w:r>
    </w:p>
    <w:p w14:paraId="133E8B0C" w14:textId="75EACF1E" w:rsidR="008A18FF" w:rsidRDefault="008A18FF" w:rsidP="00B85B15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8A18F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C74FE28" wp14:editId="162E168C">
            <wp:extent cx="5257800" cy="561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67" cy="5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A33" w14:textId="2008C4C5" w:rsidR="008A18FF" w:rsidRDefault="008A18FF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其中M</w:t>
      </w:r>
      <w:r>
        <w:rPr>
          <w:rFonts w:ascii="微软雅黑" w:eastAsia="微软雅黑" w:hAnsi="微软雅黑"/>
          <w:szCs w:val="21"/>
        </w:rPr>
        <w:t>23</w:t>
      </w:r>
      <w:r>
        <w:rPr>
          <w:rFonts w:ascii="微软雅黑" w:eastAsia="微软雅黑" w:hAnsi="微软雅黑" w:hint="eastAsia"/>
          <w:szCs w:val="21"/>
        </w:rPr>
        <w:t>不用，</w:t>
      </w:r>
      <w:r>
        <w:rPr>
          <w:rFonts w:ascii="微软雅黑" w:eastAsia="微软雅黑" w:hAnsi="微软雅黑"/>
          <w:szCs w:val="21"/>
        </w:rPr>
        <w:t>ABC</w:t>
      </w:r>
      <w:r>
        <w:rPr>
          <w:rFonts w:ascii="微软雅黑" w:eastAsia="微软雅黑" w:hAnsi="微软雅黑" w:hint="eastAsia"/>
          <w:szCs w:val="21"/>
        </w:rPr>
        <w:t>为微码编码表示的分组，后</w:t>
      </w: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位为断定法的后续微地址。</w:t>
      </w:r>
    </w:p>
    <w:p w14:paraId="02A60B6D" w14:textId="1535027B" w:rsidR="00112212" w:rsidRPr="00112212" w:rsidRDefault="00112212" w:rsidP="00112212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8" w:name="_Toc108087005"/>
      <w:r w:rsidRPr="00112212">
        <w:rPr>
          <w:rFonts w:ascii="黑体" w:eastAsia="华文新魏" w:hAnsi="黑体" w:hint="eastAsia"/>
          <w:sz w:val="32"/>
          <w:szCs w:val="32"/>
        </w:rPr>
        <w:t>2</w:t>
      </w:r>
      <w:r w:rsidRPr="00112212">
        <w:rPr>
          <w:rFonts w:ascii="黑体" w:eastAsia="华文新魏" w:hAnsi="黑体"/>
          <w:sz w:val="32"/>
          <w:szCs w:val="32"/>
        </w:rPr>
        <w:t>.3.2P</w:t>
      </w:r>
      <w:r w:rsidRPr="00112212">
        <w:rPr>
          <w:rFonts w:ascii="黑体" w:eastAsia="华文新魏" w:hAnsi="黑体" w:hint="eastAsia"/>
          <w:sz w:val="32"/>
          <w:szCs w:val="32"/>
        </w:rPr>
        <w:t>测试</w:t>
      </w:r>
      <w:bookmarkEnd w:id="8"/>
    </w:p>
    <w:p w14:paraId="259D397D" w14:textId="7FB10ADD" w:rsidR="00112212" w:rsidRDefault="008A18FF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这套微码有</w:t>
      </w:r>
      <w:r w:rsidR="001B3DFB">
        <w:rPr>
          <w:rFonts w:ascii="微软雅黑" w:eastAsia="微软雅黑" w:hAnsi="微软雅黑" w:hint="eastAsia"/>
          <w:szCs w:val="21"/>
        </w:rPr>
        <w:t>三</w:t>
      </w:r>
      <w:r>
        <w:rPr>
          <w:rFonts w:ascii="微软雅黑" w:eastAsia="微软雅黑" w:hAnsi="微软雅黑" w:hint="eastAsia"/>
          <w:szCs w:val="21"/>
        </w:rPr>
        <w:t>个P测试，P</w:t>
      </w:r>
      <w:r>
        <w:rPr>
          <w:rFonts w:ascii="微软雅黑" w:eastAsia="微软雅黑" w:hAnsi="微软雅黑"/>
          <w:szCs w:val="21"/>
        </w:rPr>
        <w:t>&lt;1&gt;</w:t>
      </w:r>
      <w:r w:rsidR="0003288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P</w:t>
      </w:r>
      <w:r>
        <w:rPr>
          <w:rFonts w:ascii="微软雅黑" w:eastAsia="微软雅黑" w:hAnsi="微软雅黑"/>
          <w:szCs w:val="21"/>
        </w:rPr>
        <w:t>&lt;2&gt;</w:t>
      </w:r>
      <w:r w:rsidR="00032885">
        <w:rPr>
          <w:rFonts w:ascii="微软雅黑" w:eastAsia="微软雅黑" w:hAnsi="微软雅黑" w:hint="eastAsia"/>
          <w:szCs w:val="21"/>
        </w:rPr>
        <w:t>和P</w:t>
      </w:r>
      <w:r w:rsidR="00032885">
        <w:rPr>
          <w:rFonts w:ascii="微软雅黑" w:eastAsia="微软雅黑" w:hAnsi="微软雅黑"/>
          <w:szCs w:val="21"/>
        </w:rPr>
        <w:t>&lt;3&gt;</w:t>
      </w:r>
      <w:r w:rsidR="00032885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其中P</w:t>
      </w:r>
      <w:r>
        <w:rPr>
          <w:rFonts w:ascii="微软雅黑" w:eastAsia="微软雅黑" w:hAnsi="微软雅黑"/>
          <w:szCs w:val="21"/>
        </w:rPr>
        <w:t>&lt;1&gt;</w:t>
      </w:r>
      <w:r w:rsidR="00EA6AAD">
        <w:rPr>
          <w:rFonts w:ascii="微软雅黑" w:eastAsia="微软雅黑" w:hAnsi="微软雅黑" w:hint="eastAsia"/>
          <w:szCs w:val="21"/>
        </w:rPr>
        <w:t>根据机器指令操作码选择微程序入口，P</w:t>
      </w:r>
      <w:r w:rsidR="00EA6AAD">
        <w:rPr>
          <w:rFonts w:ascii="微软雅黑" w:eastAsia="微软雅黑" w:hAnsi="微软雅黑"/>
          <w:szCs w:val="21"/>
        </w:rPr>
        <w:t>&lt;2&gt;</w:t>
      </w:r>
      <w:r w:rsidR="00EA6AAD">
        <w:rPr>
          <w:rFonts w:ascii="微软雅黑" w:eastAsia="微软雅黑" w:hAnsi="微软雅黑" w:hint="eastAsia"/>
          <w:szCs w:val="21"/>
        </w:rPr>
        <w:t>是几个需要访存的指令的具体划分</w:t>
      </w:r>
      <w:r w:rsidR="001B3DFB">
        <w:rPr>
          <w:rFonts w:ascii="微软雅黑" w:eastAsia="微软雅黑" w:hAnsi="微软雅黑" w:hint="eastAsia"/>
          <w:szCs w:val="21"/>
        </w:rPr>
        <w:t>，P</w:t>
      </w:r>
      <w:r w:rsidR="001B3DFB">
        <w:rPr>
          <w:rFonts w:ascii="微软雅黑" w:eastAsia="微软雅黑" w:hAnsi="微软雅黑"/>
          <w:szCs w:val="21"/>
        </w:rPr>
        <w:t>&lt;3&gt;</w:t>
      </w:r>
      <w:r w:rsidR="001B3DFB">
        <w:rPr>
          <w:rFonts w:ascii="微软雅黑" w:eastAsia="微软雅黑" w:hAnsi="微软雅黑" w:hint="eastAsia"/>
          <w:szCs w:val="21"/>
        </w:rPr>
        <w:t>为B</w:t>
      </w:r>
      <w:r w:rsidR="001B3DFB">
        <w:rPr>
          <w:rFonts w:ascii="微软雅黑" w:eastAsia="微软雅黑" w:hAnsi="微软雅黑"/>
          <w:szCs w:val="21"/>
        </w:rPr>
        <w:t>ZC</w:t>
      </w:r>
      <w:r w:rsidR="001B3DFB">
        <w:rPr>
          <w:rFonts w:ascii="微软雅黑" w:eastAsia="微软雅黑" w:hAnsi="微软雅黑" w:hint="eastAsia"/>
          <w:szCs w:val="21"/>
        </w:rPr>
        <w:t>跳转逻辑</w:t>
      </w:r>
      <w:r w:rsidR="00EA6AAD">
        <w:rPr>
          <w:rFonts w:ascii="微软雅黑" w:eastAsia="微软雅黑" w:hAnsi="微软雅黑" w:hint="eastAsia"/>
          <w:szCs w:val="21"/>
        </w:rPr>
        <w:t>。图为P测试的具体实现方式</w:t>
      </w:r>
    </w:p>
    <w:p w14:paraId="64123537" w14:textId="2490CDC8" w:rsidR="00EA6AAD" w:rsidRDefault="00EA6AAD" w:rsidP="00B85B15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23345A6" wp14:editId="3C300902">
            <wp:extent cx="4902993" cy="3581400"/>
            <wp:effectExtent l="0" t="0" r="0" b="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1494" cy="358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873BD" w14:textId="7028DA55" w:rsidR="00EA6AAD" w:rsidRDefault="00220B29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P</w:t>
      </w:r>
      <w:r>
        <w:rPr>
          <w:rFonts w:ascii="微软雅黑" w:eastAsia="微软雅黑" w:hAnsi="微软雅黑"/>
          <w:szCs w:val="21"/>
        </w:rPr>
        <w:t>&lt;1&gt;P&lt;2&gt;</w:t>
      </w:r>
      <w:r w:rsidR="00EA6AAD">
        <w:rPr>
          <w:rFonts w:ascii="微软雅黑" w:eastAsia="微软雅黑" w:hAnsi="微软雅黑" w:hint="eastAsia"/>
          <w:szCs w:val="21"/>
        </w:rPr>
        <w:t>的综合效果是：微程序的入口地址=</w:t>
      </w:r>
      <w:r w:rsidR="00EA6AAD">
        <w:rPr>
          <w:rFonts w:ascii="微软雅黑" w:eastAsia="微软雅黑" w:hAnsi="微软雅黑"/>
          <w:szCs w:val="21"/>
        </w:rPr>
        <w:t>0</w:t>
      </w:r>
      <w:r w:rsidR="00EA6AAD">
        <w:rPr>
          <w:rFonts w:ascii="微软雅黑" w:eastAsia="微软雅黑" w:hAnsi="微软雅黑" w:hint="eastAsia"/>
          <w:szCs w:val="21"/>
        </w:rPr>
        <w:t>x</w:t>
      </w:r>
      <w:r w:rsidR="00EA6AAD">
        <w:rPr>
          <w:rFonts w:ascii="微软雅黑" w:eastAsia="微软雅黑" w:hAnsi="微软雅黑"/>
          <w:szCs w:val="21"/>
        </w:rPr>
        <w:t>30</w:t>
      </w:r>
      <w:r w:rsidR="00EA6AAD">
        <w:rPr>
          <w:rFonts w:ascii="微软雅黑" w:eastAsia="微软雅黑" w:hAnsi="微软雅黑" w:hint="eastAsia"/>
          <w:szCs w:val="21"/>
        </w:rPr>
        <w:t>（（1</w:t>
      </w:r>
      <w:r w:rsidR="00EA6AAD">
        <w:rPr>
          <w:rFonts w:ascii="微软雅黑" w:eastAsia="微软雅黑" w:hAnsi="微软雅黑"/>
          <w:szCs w:val="21"/>
        </w:rPr>
        <w:t>10000</w:t>
      </w:r>
      <w:r w:rsidR="00EA6AAD">
        <w:rPr>
          <w:rFonts w:ascii="微软雅黑" w:eastAsia="微软雅黑" w:hAnsi="微软雅黑" w:hint="eastAsia"/>
          <w:szCs w:val="21"/>
        </w:rPr>
        <w:t>）B</w:t>
      </w:r>
      <w:r w:rsidR="00EA6AAD">
        <w:rPr>
          <w:rFonts w:ascii="微软雅黑" w:eastAsia="微软雅黑" w:hAnsi="微软雅黑"/>
          <w:szCs w:val="21"/>
        </w:rPr>
        <w:t>IN</w:t>
      </w:r>
      <w:r w:rsidR="00EA6AAD">
        <w:rPr>
          <w:rFonts w:ascii="微软雅黑" w:eastAsia="微软雅黑" w:hAnsi="微软雅黑" w:hint="eastAsia"/>
          <w:szCs w:val="21"/>
        </w:rPr>
        <w:t>）</w:t>
      </w:r>
      <w:r w:rsidR="00EA6AAD">
        <w:rPr>
          <w:rFonts w:ascii="微软雅黑" w:eastAsia="微软雅黑" w:hAnsi="微软雅黑"/>
          <w:szCs w:val="21"/>
        </w:rPr>
        <w:t>+</w:t>
      </w:r>
      <w:r w:rsidR="00EA6AAD">
        <w:rPr>
          <w:rFonts w:ascii="微软雅黑" w:eastAsia="微软雅黑" w:hAnsi="微软雅黑" w:hint="eastAsia"/>
          <w:szCs w:val="21"/>
        </w:rPr>
        <w:t>机器指令的4位操作码</w:t>
      </w:r>
      <w:r>
        <w:rPr>
          <w:rFonts w:ascii="微软雅黑" w:eastAsia="微软雅黑" w:hAnsi="微软雅黑" w:hint="eastAsia"/>
          <w:szCs w:val="21"/>
        </w:rPr>
        <w:t>，P</w:t>
      </w:r>
      <w:r>
        <w:rPr>
          <w:rFonts w:ascii="微软雅黑" w:eastAsia="微软雅黑" w:hAnsi="微软雅黑"/>
          <w:szCs w:val="21"/>
        </w:rPr>
        <w:t>&lt;3&gt;</w:t>
      </w:r>
      <w:r>
        <w:rPr>
          <w:rFonts w:ascii="微软雅黑" w:eastAsia="微软雅黑" w:hAnsi="微软雅黑" w:hint="eastAsia"/>
          <w:szCs w:val="21"/>
        </w:rPr>
        <w:t>实现了</w:t>
      </w:r>
      <w:r w:rsidR="009F40BD">
        <w:rPr>
          <w:rFonts w:ascii="微软雅黑" w:eastAsia="微软雅黑" w:hAnsi="微软雅黑" w:hint="eastAsia"/>
          <w:szCs w:val="21"/>
        </w:rPr>
        <w:t>B</w:t>
      </w:r>
      <w:r w:rsidR="009F40BD">
        <w:rPr>
          <w:rFonts w:ascii="微软雅黑" w:eastAsia="微软雅黑" w:hAnsi="微软雅黑"/>
          <w:szCs w:val="21"/>
        </w:rPr>
        <w:t>ZC</w:t>
      </w:r>
      <w:r w:rsidR="009F40BD">
        <w:rPr>
          <w:rFonts w:ascii="微软雅黑" w:eastAsia="微软雅黑" w:hAnsi="微软雅黑" w:hint="eastAsia"/>
          <w:szCs w:val="21"/>
        </w:rPr>
        <w:t>根据状态字条件转移功能</w:t>
      </w:r>
    </w:p>
    <w:p w14:paraId="2A94EC60" w14:textId="40803687" w:rsidR="00112212" w:rsidRPr="00112212" w:rsidRDefault="00112212" w:rsidP="00112212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9" w:name="_Toc108087006"/>
      <w:r w:rsidRPr="00112212">
        <w:rPr>
          <w:rFonts w:ascii="黑体" w:eastAsia="华文新魏" w:hAnsi="黑体" w:hint="eastAsia"/>
          <w:sz w:val="32"/>
          <w:szCs w:val="32"/>
        </w:rPr>
        <w:t>2</w:t>
      </w:r>
      <w:r w:rsidRPr="00112212">
        <w:rPr>
          <w:rFonts w:ascii="黑体" w:eastAsia="华文新魏" w:hAnsi="黑体"/>
          <w:sz w:val="32"/>
          <w:szCs w:val="32"/>
        </w:rPr>
        <w:t>.3.3ALU</w:t>
      </w:r>
      <w:r w:rsidRPr="00112212">
        <w:rPr>
          <w:rFonts w:ascii="黑体" w:eastAsia="华文新魏" w:hAnsi="黑体" w:hint="eastAsia"/>
          <w:sz w:val="32"/>
          <w:szCs w:val="32"/>
        </w:rPr>
        <w:t>部件功能及开关</w:t>
      </w:r>
      <w:bookmarkEnd w:id="9"/>
    </w:p>
    <w:p w14:paraId="1B4B12EF" w14:textId="06C76097" w:rsidR="00112212" w:rsidRDefault="00EA6AA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LU</w:t>
      </w:r>
      <w:r>
        <w:rPr>
          <w:rFonts w:ascii="微软雅黑" w:eastAsia="微软雅黑" w:hAnsi="微软雅黑" w:hint="eastAsia"/>
          <w:szCs w:val="21"/>
        </w:rPr>
        <w:t>有2个操作数输入</w:t>
      </w:r>
      <w:r w:rsidR="00791649">
        <w:rPr>
          <w:rFonts w:ascii="微软雅黑" w:eastAsia="微软雅黑" w:hAnsi="微软雅黑" w:hint="eastAsia"/>
          <w:szCs w:val="21"/>
        </w:rPr>
        <w:t>，从数据缓冲寄存器读入</w:t>
      </w:r>
      <w:r>
        <w:rPr>
          <w:rFonts w:ascii="微软雅黑" w:eastAsia="微软雅黑" w:hAnsi="微软雅黑" w:hint="eastAsia"/>
          <w:szCs w:val="21"/>
        </w:rPr>
        <w:t>，1个进位输入</w:t>
      </w:r>
      <w:r w:rsidR="00791649">
        <w:rPr>
          <w:rFonts w:ascii="微软雅黑" w:eastAsia="微软雅黑" w:hAnsi="微软雅黑" w:hint="eastAsia"/>
          <w:szCs w:val="21"/>
        </w:rPr>
        <w:t>，被微码的C</w:t>
      </w:r>
      <w:r w:rsidR="00791649">
        <w:rPr>
          <w:rFonts w:ascii="微软雅黑" w:eastAsia="微软雅黑" w:hAnsi="微软雅黑"/>
          <w:szCs w:val="21"/>
        </w:rPr>
        <w:t>N</w:t>
      </w:r>
      <w:r w:rsidR="00791649">
        <w:rPr>
          <w:rFonts w:ascii="微软雅黑" w:eastAsia="微软雅黑" w:hAnsi="微软雅黑" w:hint="eastAsia"/>
          <w:szCs w:val="21"/>
        </w:rPr>
        <w:t>字段控制</w:t>
      </w:r>
      <w:r>
        <w:rPr>
          <w:rFonts w:ascii="微软雅黑" w:eastAsia="微软雅黑" w:hAnsi="微软雅黑" w:hint="eastAsia"/>
          <w:szCs w:val="21"/>
        </w:rPr>
        <w:t>，4位操作选择S</w:t>
      </w:r>
      <w:r>
        <w:rPr>
          <w:rFonts w:ascii="微软雅黑" w:eastAsia="微软雅黑" w:hAnsi="微软雅黑"/>
          <w:szCs w:val="21"/>
        </w:rPr>
        <w:t>0-S3</w:t>
      </w:r>
      <w:r>
        <w:rPr>
          <w:rFonts w:ascii="微软雅黑" w:eastAsia="微软雅黑" w:hAnsi="微软雅黑" w:hint="eastAsia"/>
          <w:szCs w:val="21"/>
        </w:rPr>
        <w:t>，两个程序状态字F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，F</w:t>
      </w:r>
      <w:r>
        <w:rPr>
          <w:rFonts w:ascii="微软雅黑" w:eastAsia="微软雅黑" w:hAnsi="微软雅黑"/>
          <w:szCs w:val="21"/>
        </w:rPr>
        <w:t>Z</w:t>
      </w:r>
      <w:r>
        <w:rPr>
          <w:rFonts w:ascii="微软雅黑" w:eastAsia="微软雅黑" w:hAnsi="微软雅黑" w:hint="eastAsia"/>
          <w:szCs w:val="21"/>
        </w:rPr>
        <w:t>，其中S</w:t>
      </w:r>
      <w:r>
        <w:rPr>
          <w:rFonts w:ascii="微软雅黑" w:eastAsia="微软雅黑" w:hAnsi="微软雅黑"/>
          <w:szCs w:val="21"/>
        </w:rPr>
        <w:t>0-S3</w:t>
      </w:r>
      <w:r>
        <w:rPr>
          <w:rFonts w:ascii="微软雅黑" w:eastAsia="微软雅黑" w:hAnsi="微软雅黑" w:hint="eastAsia"/>
          <w:szCs w:val="21"/>
        </w:rPr>
        <w:t>对应微码的S</w:t>
      </w:r>
      <w:r>
        <w:rPr>
          <w:rFonts w:ascii="微软雅黑" w:eastAsia="微软雅黑" w:hAnsi="微软雅黑"/>
          <w:szCs w:val="21"/>
        </w:rPr>
        <w:t>0-S3</w:t>
      </w:r>
      <w:r>
        <w:rPr>
          <w:rFonts w:ascii="微软雅黑" w:eastAsia="微软雅黑" w:hAnsi="微软雅黑" w:hint="eastAsia"/>
          <w:szCs w:val="21"/>
        </w:rPr>
        <w:t>位，具体编码方式如表：</w:t>
      </w:r>
    </w:p>
    <w:p w14:paraId="3C269B93" w14:textId="372F556B" w:rsidR="00EA6AAD" w:rsidRDefault="00EA6AAD" w:rsidP="003C5515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C485790" wp14:editId="023DB983">
            <wp:extent cx="6653770" cy="4634204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76772" cy="465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B493" w14:textId="2C286E49" w:rsidR="00EA6AAD" w:rsidRDefault="00EA6AA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两个状态字含义：F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代表有进位，F</w:t>
      </w:r>
      <w:r>
        <w:rPr>
          <w:rFonts w:ascii="微软雅黑" w:eastAsia="微软雅黑" w:hAnsi="微软雅黑"/>
          <w:szCs w:val="21"/>
        </w:rPr>
        <w:t>Z</w:t>
      </w:r>
      <w:r>
        <w:rPr>
          <w:rFonts w:ascii="微软雅黑" w:eastAsia="微软雅黑" w:hAnsi="微软雅黑" w:hint="eastAsia"/>
          <w:szCs w:val="21"/>
        </w:rPr>
        <w:t>代表运算结果为0，当</w:t>
      </w:r>
      <w:r>
        <w:rPr>
          <w:rFonts w:ascii="微软雅黑" w:eastAsia="微软雅黑" w:hAnsi="微软雅黑"/>
          <w:szCs w:val="21"/>
        </w:rPr>
        <w:t>FC</w:t>
      </w:r>
      <w:r>
        <w:rPr>
          <w:rFonts w:ascii="微软雅黑" w:eastAsia="微软雅黑" w:hAnsi="微软雅黑" w:hint="eastAsia"/>
          <w:szCs w:val="21"/>
        </w:rPr>
        <w:t>和F</w:t>
      </w:r>
      <w:r>
        <w:rPr>
          <w:rFonts w:ascii="微软雅黑" w:eastAsia="微软雅黑" w:hAnsi="微软雅黑"/>
          <w:szCs w:val="21"/>
        </w:rPr>
        <w:t>Z</w:t>
      </w:r>
      <w:r>
        <w:rPr>
          <w:rFonts w:ascii="微软雅黑" w:eastAsia="微软雅黑" w:hAnsi="微软雅黑" w:hint="eastAsia"/>
          <w:szCs w:val="21"/>
        </w:rPr>
        <w:t>任何为1时，都可以触发B</w:t>
      </w:r>
      <w:r>
        <w:rPr>
          <w:rFonts w:ascii="微软雅黑" w:eastAsia="微软雅黑" w:hAnsi="微软雅黑"/>
          <w:szCs w:val="21"/>
        </w:rPr>
        <w:t>ZC</w:t>
      </w:r>
      <w:r>
        <w:rPr>
          <w:rFonts w:ascii="微软雅黑" w:eastAsia="微软雅黑" w:hAnsi="微软雅黑" w:hint="eastAsia"/>
          <w:szCs w:val="21"/>
        </w:rPr>
        <w:t>指令（如有）进行跳转。</w:t>
      </w:r>
    </w:p>
    <w:p w14:paraId="5AE309F0" w14:textId="79897B36" w:rsidR="00112212" w:rsidRPr="00112212" w:rsidRDefault="00112212" w:rsidP="00112212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0" w:name="_Toc108087007"/>
      <w:r w:rsidRPr="00112212">
        <w:rPr>
          <w:rFonts w:ascii="黑体" w:eastAsia="华文新魏" w:hAnsi="黑体" w:hint="eastAsia"/>
          <w:sz w:val="32"/>
          <w:szCs w:val="32"/>
        </w:rPr>
        <w:t>2</w:t>
      </w:r>
      <w:r w:rsidRPr="00112212">
        <w:rPr>
          <w:rFonts w:ascii="黑体" w:eastAsia="华文新魏" w:hAnsi="黑体"/>
          <w:sz w:val="32"/>
          <w:szCs w:val="32"/>
        </w:rPr>
        <w:t>.3.4</w:t>
      </w:r>
      <w:r w:rsidRPr="00112212">
        <w:rPr>
          <w:rFonts w:ascii="黑体" w:eastAsia="华文新魏" w:hAnsi="黑体" w:hint="eastAsia"/>
          <w:sz w:val="32"/>
          <w:szCs w:val="32"/>
        </w:rPr>
        <w:t>存储器控制开关</w:t>
      </w:r>
      <w:bookmarkEnd w:id="10"/>
    </w:p>
    <w:p w14:paraId="6C5AB4D7" w14:textId="13381AB8" w:rsidR="00112212" w:rsidRDefault="00791649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存储和I</w:t>
      </w:r>
      <w:r>
        <w:rPr>
          <w:rFonts w:ascii="微软雅黑" w:eastAsia="微软雅黑" w:hAnsi="微软雅黑"/>
          <w:szCs w:val="21"/>
        </w:rPr>
        <w:t>O</w:t>
      </w:r>
      <w:r>
        <w:rPr>
          <w:rFonts w:ascii="微软雅黑" w:eastAsia="微软雅黑" w:hAnsi="微软雅黑" w:hint="eastAsia"/>
          <w:szCs w:val="21"/>
        </w:rPr>
        <w:t>由一个开关切换，被微码的I</w:t>
      </w:r>
      <w:r>
        <w:rPr>
          <w:rFonts w:ascii="微软雅黑" w:eastAsia="微软雅黑" w:hAnsi="微软雅黑"/>
          <w:szCs w:val="21"/>
        </w:rPr>
        <w:t>OM</w:t>
      </w:r>
      <w:r>
        <w:rPr>
          <w:rFonts w:ascii="微软雅黑" w:eastAsia="微软雅黑" w:hAnsi="微软雅黑" w:hint="eastAsia"/>
          <w:szCs w:val="21"/>
        </w:rPr>
        <w:t>字段控制，I</w:t>
      </w:r>
      <w:r>
        <w:rPr>
          <w:rFonts w:ascii="微软雅黑" w:eastAsia="微软雅黑" w:hAnsi="微软雅黑"/>
          <w:szCs w:val="21"/>
        </w:rPr>
        <w:t>OM=1</w:t>
      </w:r>
      <w:r>
        <w:rPr>
          <w:rFonts w:ascii="微软雅黑" w:eastAsia="微软雅黑" w:hAnsi="微软雅黑" w:hint="eastAsia"/>
          <w:szCs w:val="21"/>
        </w:rPr>
        <w:t>访外，I</w:t>
      </w:r>
      <w:r>
        <w:rPr>
          <w:rFonts w:ascii="微软雅黑" w:eastAsia="微软雅黑" w:hAnsi="微软雅黑"/>
          <w:szCs w:val="21"/>
        </w:rPr>
        <w:t>OM=0</w:t>
      </w:r>
      <w:r>
        <w:rPr>
          <w:rFonts w:ascii="微软雅黑" w:eastAsia="微软雅黑" w:hAnsi="微软雅黑" w:hint="eastAsia"/>
          <w:szCs w:val="21"/>
        </w:rPr>
        <w:t>访存。读取（输入）写入（输出）被微码的R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，W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控制（二者不能同时有效）图为工作原理图</w:t>
      </w:r>
    </w:p>
    <w:p w14:paraId="6A65CF78" w14:textId="5D15535F" w:rsidR="00791649" w:rsidRDefault="00791649" w:rsidP="00E926B1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791649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2C3F87" wp14:editId="04D1FEC9">
            <wp:extent cx="2468906" cy="2660073"/>
            <wp:effectExtent l="0" t="0" r="7620" b="698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27" cy="26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CC36" w14:textId="63712741" w:rsidR="00112212" w:rsidRPr="00112212" w:rsidRDefault="00112212" w:rsidP="00112212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1" w:name="_Toc108087008"/>
      <w:r w:rsidRPr="00112212">
        <w:rPr>
          <w:rFonts w:ascii="黑体" w:eastAsia="华文新魏" w:hAnsi="黑体" w:hint="eastAsia"/>
          <w:sz w:val="32"/>
          <w:szCs w:val="32"/>
        </w:rPr>
        <w:t>2</w:t>
      </w:r>
      <w:r w:rsidRPr="00112212">
        <w:rPr>
          <w:rFonts w:ascii="黑体" w:eastAsia="华文新魏" w:hAnsi="黑体"/>
          <w:sz w:val="32"/>
          <w:szCs w:val="32"/>
        </w:rPr>
        <w:t>.3.5</w:t>
      </w:r>
      <w:r w:rsidR="00791649">
        <w:rPr>
          <w:rFonts w:ascii="黑体" w:eastAsia="华文新魏" w:hAnsi="黑体" w:hint="eastAsia"/>
          <w:sz w:val="32"/>
          <w:szCs w:val="32"/>
        </w:rPr>
        <w:t>微码具体含义</w:t>
      </w:r>
      <w:bookmarkEnd w:id="11"/>
    </w:p>
    <w:p w14:paraId="27C8B7F6" w14:textId="61D9FBA2" w:rsidR="00112212" w:rsidRDefault="005854D1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后面一部分采用编码表示，3位一组分三组，编码如表：</w:t>
      </w:r>
    </w:p>
    <w:p w14:paraId="029763DA" w14:textId="618B9173" w:rsidR="005854D1" w:rsidRDefault="005854D1" w:rsidP="00E926B1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854D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0C49D96" wp14:editId="14BDB9F9">
            <wp:extent cx="4322053" cy="2355272"/>
            <wp:effectExtent l="0" t="0" r="2540" b="6985"/>
            <wp:docPr id="10" name="Picture 1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&#10;&#10;Description automatically generated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7478" cy="23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B1BA" w14:textId="7823382F" w:rsidR="001418DD" w:rsidRDefault="005854D1" w:rsidP="001418DD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至此我们可以归纳出各字段含义</w:t>
      </w:r>
      <w:r w:rsidR="001418DD">
        <w:rPr>
          <w:rFonts w:ascii="微软雅黑" w:eastAsia="微软雅黑" w:hAnsi="微软雅黑" w:hint="eastAsia"/>
          <w:szCs w:val="21"/>
        </w:rPr>
        <w:t>，如表所示。</w:t>
      </w:r>
    </w:p>
    <w:p w14:paraId="67957DF2" w14:textId="6AED1017" w:rsidR="005854D1" w:rsidRDefault="005854D1" w:rsidP="00E926B1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854D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390BC40" wp14:editId="54B73715">
            <wp:extent cx="5040486" cy="595746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37" cy="6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5233"/>
        <w:gridCol w:w="5233"/>
      </w:tblGrid>
      <w:tr w:rsidR="005854D1" w14:paraId="25F9C467" w14:textId="77777777" w:rsidTr="00585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217D7C10" w14:textId="4EDE25ED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微码</w:t>
            </w:r>
          </w:p>
        </w:tc>
        <w:tc>
          <w:tcPr>
            <w:tcW w:w="5233" w:type="dxa"/>
          </w:tcPr>
          <w:p w14:paraId="660D4415" w14:textId="5211A801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含义</w:t>
            </w:r>
          </w:p>
        </w:tc>
      </w:tr>
      <w:tr w:rsidR="005854D1" w14:paraId="26E179DE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44456E3D" w14:textId="49684602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</w:t>
            </w:r>
            <w:r>
              <w:rPr>
                <w:rFonts w:ascii="微软雅黑" w:eastAsia="微软雅黑" w:hAnsi="微软雅黑"/>
                <w:szCs w:val="21"/>
              </w:rPr>
              <w:t>N</w:t>
            </w:r>
          </w:p>
        </w:tc>
        <w:tc>
          <w:tcPr>
            <w:tcW w:w="5233" w:type="dxa"/>
          </w:tcPr>
          <w:p w14:paraId="36A3041C" w14:textId="59113C08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运算器输入进位</w:t>
            </w:r>
          </w:p>
        </w:tc>
      </w:tr>
      <w:tr w:rsidR="005854D1" w14:paraId="5C9E6308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330D0F5E" w14:textId="74767D6F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W</w:t>
            </w:r>
            <w:r>
              <w:rPr>
                <w:rFonts w:ascii="微软雅黑" w:eastAsia="微软雅黑" w:hAnsi="微软雅黑"/>
                <w:szCs w:val="21"/>
              </w:rPr>
              <w:t>R</w:t>
            </w:r>
          </w:p>
        </w:tc>
        <w:tc>
          <w:tcPr>
            <w:tcW w:w="5233" w:type="dxa"/>
          </w:tcPr>
          <w:p w14:paraId="17135B33" w14:textId="61FCE374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写入（输出）</w:t>
            </w:r>
          </w:p>
        </w:tc>
      </w:tr>
      <w:tr w:rsidR="005854D1" w14:paraId="28C46BE0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434A09E4" w14:textId="34F40691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D</w:t>
            </w:r>
          </w:p>
        </w:tc>
        <w:tc>
          <w:tcPr>
            <w:tcW w:w="5233" w:type="dxa"/>
          </w:tcPr>
          <w:p w14:paraId="0A6A3D75" w14:textId="19D44800" w:rsidR="005854D1" w:rsidRDefault="005854D1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读取（输入）</w:t>
            </w:r>
          </w:p>
        </w:tc>
      </w:tr>
      <w:tr w:rsidR="005854D1" w14:paraId="3F351F28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126B36F6" w14:textId="7E7523F4" w:rsidR="005854D1" w:rsidRDefault="00F545FB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</w:t>
            </w:r>
            <w:r>
              <w:rPr>
                <w:rFonts w:ascii="微软雅黑" w:eastAsia="微软雅黑" w:hAnsi="微软雅黑"/>
                <w:szCs w:val="21"/>
              </w:rPr>
              <w:t>OM</w:t>
            </w:r>
          </w:p>
        </w:tc>
        <w:tc>
          <w:tcPr>
            <w:tcW w:w="5233" w:type="dxa"/>
          </w:tcPr>
          <w:p w14:paraId="362832E4" w14:textId="67275885" w:rsidR="005854D1" w:rsidRDefault="00F545FB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访外/访存</w:t>
            </w:r>
          </w:p>
        </w:tc>
      </w:tr>
      <w:tr w:rsidR="005854D1" w14:paraId="6EE8E31D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73F9228F" w14:textId="0EC38940" w:rsidR="005854D1" w:rsidRDefault="00F545FB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3-S0</w:t>
            </w:r>
          </w:p>
        </w:tc>
        <w:tc>
          <w:tcPr>
            <w:tcW w:w="5233" w:type="dxa"/>
          </w:tcPr>
          <w:p w14:paraId="37AFD0C5" w14:textId="46FB9A4D" w:rsidR="005854D1" w:rsidRDefault="00F545FB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选择A</w:t>
            </w:r>
            <w:r>
              <w:rPr>
                <w:rFonts w:ascii="微软雅黑" w:eastAsia="微软雅黑" w:hAnsi="微软雅黑"/>
                <w:szCs w:val="21"/>
              </w:rPr>
              <w:t>LU</w:t>
            </w:r>
            <w:r>
              <w:rPr>
                <w:rFonts w:ascii="微软雅黑" w:eastAsia="微软雅黑" w:hAnsi="微软雅黑" w:hint="eastAsia"/>
                <w:szCs w:val="21"/>
              </w:rPr>
              <w:t>执行何种运算</w:t>
            </w:r>
          </w:p>
        </w:tc>
      </w:tr>
      <w:tr w:rsidR="00F545FB" w14:paraId="35B57877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2FFF1B62" w14:textId="64C25854" w:rsidR="00F545FB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5854D1">
              <w:rPr>
                <w:rFonts w:ascii="微软雅黑" w:eastAsia="微软雅黑" w:hAnsi="微软雅黑"/>
                <w:szCs w:val="21"/>
              </w:rPr>
              <w:t>LDA</w:t>
            </w:r>
          </w:p>
        </w:tc>
        <w:tc>
          <w:tcPr>
            <w:tcW w:w="5233" w:type="dxa"/>
          </w:tcPr>
          <w:p w14:paraId="68CA5897" w14:textId="2B9D384D" w:rsidR="00F545FB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5854D1">
              <w:rPr>
                <w:rFonts w:ascii="微软雅黑" w:eastAsia="微软雅黑" w:hAnsi="微软雅黑"/>
                <w:szCs w:val="21"/>
              </w:rPr>
              <w:t>数据缓冲寄存器A进料</w:t>
            </w:r>
          </w:p>
        </w:tc>
      </w:tr>
      <w:tr w:rsidR="00F545FB" w14:paraId="444FFB98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02FDA8B2" w14:textId="723969D6" w:rsidR="00F545FB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LDB</w:t>
            </w:r>
          </w:p>
        </w:tc>
        <w:tc>
          <w:tcPr>
            <w:tcW w:w="5233" w:type="dxa"/>
          </w:tcPr>
          <w:p w14:paraId="583D576E" w14:textId="5E7F8855" w:rsidR="00F545FB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 w:hint="eastAsia"/>
                <w:szCs w:val="21"/>
              </w:rPr>
              <w:t>数据缓冲寄存器</w:t>
            </w:r>
            <w:r w:rsidRPr="00317696">
              <w:rPr>
                <w:rFonts w:ascii="微软雅黑" w:eastAsia="微软雅黑" w:hAnsi="微软雅黑"/>
                <w:szCs w:val="21"/>
              </w:rPr>
              <w:t>B进料</w:t>
            </w:r>
          </w:p>
        </w:tc>
      </w:tr>
      <w:tr w:rsidR="00317696" w14:paraId="7E06895E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2E04C571" w14:textId="013A2F9F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LDRi</w:t>
            </w:r>
          </w:p>
        </w:tc>
        <w:tc>
          <w:tcPr>
            <w:tcW w:w="5233" w:type="dxa"/>
          </w:tcPr>
          <w:p w14:paraId="08173986" w14:textId="70882F35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RD写开关</w:t>
            </w:r>
          </w:p>
        </w:tc>
      </w:tr>
      <w:tr w:rsidR="00317696" w14:paraId="22E01D11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7FA6DE4D" w14:textId="7E11621A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LOAD</w:t>
            </w:r>
          </w:p>
        </w:tc>
        <w:tc>
          <w:tcPr>
            <w:tcW w:w="5233" w:type="dxa"/>
          </w:tcPr>
          <w:p w14:paraId="3FAB1F64" w14:textId="6A3493A7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地址送入PC</w:t>
            </w:r>
          </w:p>
        </w:tc>
      </w:tr>
      <w:tr w:rsidR="00317696" w14:paraId="744E6CF2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06289BFD" w14:textId="3188B632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LDPC</w:t>
            </w:r>
          </w:p>
        </w:tc>
        <w:tc>
          <w:tcPr>
            <w:tcW w:w="5233" w:type="dxa"/>
          </w:tcPr>
          <w:p w14:paraId="5EF4E6FD" w14:textId="21B6B4DF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程序计数器自增</w:t>
            </w:r>
          </w:p>
        </w:tc>
      </w:tr>
      <w:tr w:rsidR="00317696" w14:paraId="78FA3CE2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5A0B6DE6" w14:textId="32BA562C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LDAR</w:t>
            </w:r>
          </w:p>
        </w:tc>
        <w:tc>
          <w:tcPr>
            <w:tcW w:w="5233" w:type="dxa"/>
          </w:tcPr>
          <w:p w14:paraId="0383F929" w14:textId="0EC92505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地址寄存器进料</w:t>
            </w:r>
          </w:p>
        </w:tc>
      </w:tr>
      <w:tr w:rsidR="00317696" w14:paraId="2F72F4D0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14BAE69C" w14:textId="6EF14152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LDIR</w:t>
            </w:r>
          </w:p>
        </w:tc>
        <w:tc>
          <w:tcPr>
            <w:tcW w:w="5233" w:type="dxa"/>
          </w:tcPr>
          <w:p w14:paraId="612DA72B" w14:textId="57567462" w:rsidR="00317696" w:rsidRDefault="00317696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317696">
              <w:rPr>
                <w:rFonts w:ascii="微软雅黑" w:eastAsia="微软雅黑" w:hAnsi="微软雅黑"/>
                <w:szCs w:val="21"/>
              </w:rPr>
              <w:t>指令寄存器进料</w:t>
            </w:r>
          </w:p>
        </w:tc>
      </w:tr>
      <w:tr w:rsidR="00317696" w14:paraId="79330860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76AB5771" w14:textId="68DAF372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ALU_B</w:t>
            </w:r>
          </w:p>
        </w:tc>
        <w:tc>
          <w:tcPr>
            <w:tcW w:w="5233" w:type="dxa"/>
          </w:tcPr>
          <w:p w14:paraId="26467CEB" w14:textId="013627CC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ALU出料</w:t>
            </w:r>
          </w:p>
        </w:tc>
      </w:tr>
      <w:tr w:rsidR="00317696" w14:paraId="0CC90002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29A1E54A" w14:textId="3863E665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RS_B</w:t>
            </w:r>
          </w:p>
        </w:tc>
        <w:tc>
          <w:tcPr>
            <w:tcW w:w="5233" w:type="dxa"/>
          </w:tcPr>
          <w:p w14:paraId="42E60134" w14:textId="2C3FDCF7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RS读开关</w:t>
            </w:r>
          </w:p>
        </w:tc>
      </w:tr>
      <w:tr w:rsidR="00317696" w14:paraId="2011B7A0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0EDE4772" w14:textId="6B8A710D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PC_B</w:t>
            </w:r>
          </w:p>
        </w:tc>
        <w:tc>
          <w:tcPr>
            <w:tcW w:w="5233" w:type="dxa"/>
          </w:tcPr>
          <w:p w14:paraId="00679026" w14:textId="709178F8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程序计数器</w:t>
            </w:r>
            <w:r>
              <w:rPr>
                <w:rFonts w:ascii="微软雅黑" w:eastAsia="微软雅黑" w:hAnsi="微软雅黑" w:hint="eastAsia"/>
                <w:szCs w:val="21"/>
              </w:rPr>
              <w:t>内容</w:t>
            </w:r>
            <w:r w:rsidRPr="00421351">
              <w:rPr>
                <w:rFonts w:ascii="微软雅黑" w:eastAsia="微软雅黑" w:hAnsi="微软雅黑"/>
                <w:szCs w:val="21"/>
              </w:rPr>
              <w:t>读出</w:t>
            </w:r>
          </w:p>
        </w:tc>
      </w:tr>
      <w:tr w:rsidR="00317696" w14:paraId="77A1E046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04BA2798" w14:textId="3920010D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RD_B</w:t>
            </w:r>
          </w:p>
        </w:tc>
        <w:tc>
          <w:tcPr>
            <w:tcW w:w="5233" w:type="dxa"/>
          </w:tcPr>
          <w:p w14:paraId="748D9BE0" w14:textId="272057EF" w:rsidR="00317696" w:rsidRDefault="00421351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421351">
              <w:rPr>
                <w:rFonts w:ascii="微软雅黑" w:eastAsia="微软雅黑" w:hAnsi="微软雅黑"/>
                <w:szCs w:val="21"/>
              </w:rPr>
              <w:t>RD读开关</w:t>
            </w:r>
          </w:p>
        </w:tc>
      </w:tr>
      <w:tr w:rsidR="00317696" w14:paraId="7CB6665D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1FB5FF8C" w14:textId="1BD516FB" w:rsidR="00317696" w:rsidRDefault="00881EF8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RI_B</w:t>
            </w:r>
          </w:p>
        </w:tc>
        <w:tc>
          <w:tcPr>
            <w:tcW w:w="5233" w:type="dxa"/>
          </w:tcPr>
          <w:p w14:paraId="2419614C" w14:textId="5A7E7913" w:rsidR="00317696" w:rsidRDefault="00881EF8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变址寄存器读开关</w:t>
            </w:r>
          </w:p>
        </w:tc>
      </w:tr>
      <w:tr w:rsidR="00317696" w14:paraId="6B32C4D6" w14:textId="77777777" w:rsidTr="00585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32524153" w14:textId="58DF6B0E" w:rsidR="00317696" w:rsidRDefault="00881EF8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P&lt;X&gt;</w:t>
            </w:r>
          </w:p>
        </w:tc>
        <w:tc>
          <w:tcPr>
            <w:tcW w:w="5233" w:type="dxa"/>
          </w:tcPr>
          <w:p w14:paraId="18A0C859" w14:textId="7C75C9FA" w:rsidR="00317696" w:rsidRDefault="00881EF8" w:rsidP="004B5555">
            <w:pPr>
              <w:adjustRightInd w:val="0"/>
              <w:snapToGrid w:val="0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P测试</w:t>
            </w:r>
          </w:p>
        </w:tc>
      </w:tr>
      <w:tr w:rsidR="00881EF8" w14:paraId="7E8086B1" w14:textId="77777777" w:rsidTr="0058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3" w:type="dxa"/>
          </w:tcPr>
          <w:p w14:paraId="5B31A4F7" w14:textId="0E1AEA0E" w:rsidR="00881EF8" w:rsidRPr="00881EF8" w:rsidRDefault="00881EF8" w:rsidP="004B5555">
            <w:pPr>
              <w:adjustRightInd w:val="0"/>
              <w:snapToGrid w:val="0"/>
              <w:spacing w:line="360" w:lineRule="auto"/>
              <w:jc w:val="center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NOP</w:t>
            </w:r>
          </w:p>
        </w:tc>
        <w:tc>
          <w:tcPr>
            <w:tcW w:w="5233" w:type="dxa"/>
          </w:tcPr>
          <w:p w14:paraId="1A926D87" w14:textId="4CB46458" w:rsidR="00881EF8" w:rsidRPr="00881EF8" w:rsidRDefault="00881EF8" w:rsidP="004B5555">
            <w:pPr>
              <w:adjustRightInd w:val="0"/>
              <w:snapToGrid w:val="0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881EF8">
              <w:rPr>
                <w:rFonts w:ascii="微软雅黑" w:eastAsia="微软雅黑" w:hAnsi="微软雅黑"/>
                <w:szCs w:val="21"/>
              </w:rPr>
              <w:t>什么也不做</w:t>
            </w:r>
          </w:p>
        </w:tc>
      </w:tr>
    </w:tbl>
    <w:p w14:paraId="03F84F76" w14:textId="6D66A730" w:rsidR="001418DD" w:rsidRDefault="001418DD" w:rsidP="001418DD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需要注意的是，</w:t>
      </w:r>
      <w:r w:rsidR="00DE7A79" w:rsidRPr="00DE7A79">
        <w:rPr>
          <w:rFonts w:ascii="微软雅黑" w:eastAsia="微软雅黑" w:hAnsi="微软雅黑"/>
          <w:szCs w:val="21"/>
        </w:rPr>
        <w:t>RS与RD由机器指令</w:t>
      </w:r>
      <w:r w:rsidR="00DE7A79">
        <w:rPr>
          <w:rFonts w:ascii="微软雅黑" w:eastAsia="微软雅黑" w:hAnsi="微软雅黑" w:hint="eastAsia"/>
          <w:szCs w:val="21"/>
        </w:rPr>
        <w:t>直接</w:t>
      </w:r>
      <w:r w:rsidR="00DE7A79" w:rsidRPr="00DE7A79">
        <w:rPr>
          <w:rFonts w:ascii="微软雅黑" w:eastAsia="微软雅黑" w:hAnsi="微软雅黑"/>
          <w:szCs w:val="21"/>
        </w:rPr>
        <w:t>决定，但需要微码开关启机</w:t>
      </w:r>
      <w:r w:rsidR="00DE7A79">
        <w:rPr>
          <w:rFonts w:ascii="微软雅黑" w:eastAsia="微软雅黑" w:hAnsi="微软雅黑" w:hint="eastAsia"/>
          <w:szCs w:val="21"/>
        </w:rPr>
        <w:t>，这个过程</w:t>
      </w:r>
      <w:r w:rsidR="00EF7271">
        <w:rPr>
          <w:rFonts w:ascii="微软雅黑" w:eastAsia="微软雅黑" w:hAnsi="微软雅黑" w:hint="eastAsia"/>
          <w:szCs w:val="21"/>
        </w:rPr>
        <w:t>并不是P测试的管辖范围而是由单独的判断过程，下面是这个判断的工作原理图：</w:t>
      </w:r>
    </w:p>
    <w:p w14:paraId="1628CE42" w14:textId="1827F8D3" w:rsidR="00EF7271" w:rsidRPr="001418DD" w:rsidRDefault="00D96616" w:rsidP="001B4E22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81707F" wp14:editId="3998ACEF">
            <wp:extent cx="3480645" cy="2867891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91211" cy="287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1EE11" w14:textId="7A2F4F0B" w:rsidR="002C072A" w:rsidRPr="002C072A" w:rsidRDefault="002C072A" w:rsidP="002C072A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2" w:name="_Toc108087009"/>
      <w:r w:rsidRPr="002C072A">
        <w:rPr>
          <w:rFonts w:ascii="黑体" w:eastAsia="华文中宋" w:hAnsi="黑体" w:hint="eastAsia"/>
          <w:sz w:val="44"/>
          <w:szCs w:val="44"/>
        </w:rPr>
        <w:t>2</w:t>
      </w:r>
      <w:r w:rsidRPr="002C072A">
        <w:rPr>
          <w:rFonts w:ascii="黑体" w:eastAsia="华文中宋" w:hAnsi="黑体"/>
          <w:sz w:val="44"/>
          <w:szCs w:val="44"/>
        </w:rPr>
        <w:t>.</w:t>
      </w:r>
      <w:r w:rsidR="009C4414">
        <w:rPr>
          <w:rFonts w:ascii="黑体" w:eastAsia="华文中宋" w:hAnsi="黑体"/>
          <w:sz w:val="44"/>
          <w:szCs w:val="44"/>
        </w:rPr>
        <w:t>4</w:t>
      </w:r>
      <w:r w:rsidRPr="002C072A">
        <w:rPr>
          <w:rFonts w:ascii="黑体" w:eastAsia="华文中宋" w:hAnsi="黑体" w:hint="eastAsia"/>
          <w:sz w:val="44"/>
          <w:szCs w:val="44"/>
        </w:rPr>
        <w:t>模型机如何执行一条指令</w:t>
      </w:r>
      <w:bookmarkEnd w:id="12"/>
    </w:p>
    <w:p w14:paraId="56A766C0" w14:textId="55B1A8D4" w:rsidR="0023498A" w:rsidRPr="0023498A" w:rsidRDefault="0023498A" w:rsidP="0023498A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3" w:name="_Toc108087010"/>
      <w:r w:rsidRPr="0023498A">
        <w:rPr>
          <w:rFonts w:ascii="黑体" w:eastAsia="华文新魏" w:hAnsi="黑体" w:hint="eastAsia"/>
          <w:sz w:val="32"/>
          <w:szCs w:val="32"/>
        </w:rPr>
        <w:t>2</w:t>
      </w:r>
      <w:r w:rsidRPr="0023498A">
        <w:rPr>
          <w:rFonts w:ascii="黑体" w:eastAsia="华文新魏" w:hAnsi="黑体"/>
          <w:sz w:val="32"/>
          <w:szCs w:val="32"/>
        </w:rPr>
        <w:t>.4.1</w:t>
      </w:r>
      <w:r w:rsidRPr="0023498A">
        <w:rPr>
          <w:rFonts w:ascii="黑体" w:eastAsia="华文新魏" w:hAnsi="黑体" w:hint="eastAsia"/>
          <w:sz w:val="32"/>
          <w:szCs w:val="32"/>
        </w:rPr>
        <w:t>数据通路图</w:t>
      </w:r>
      <w:bookmarkEnd w:id="13"/>
    </w:p>
    <w:p w14:paraId="1BA6B2C5" w14:textId="1BBEE5B1" w:rsidR="0023498A" w:rsidRDefault="0023498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如图所示：</w:t>
      </w:r>
    </w:p>
    <w:p w14:paraId="057E6C34" w14:textId="4B1EEBF5" w:rsidR="0023498A" w:rsidRDefault="00393345" w:rsidP="006922C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C4EF4EF" wp14:editId="6CD2BC5C">
            <wp:extent cx="6562427" cy="3969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83098" cy="39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0B793" w14:textId="0C6CF3B3" w:rsidR="0023498A" w:rsidRPr="0023498A" w:rsidRDefault="0023498A" w:rsidP="0023498A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4" w:name="_Toc108087011"/>
      <w:r w:rsidRPr="0023498A">
        <w:rPr>
          <w:rFonts w:ascii="黑体" w:eastAsia="华文新魏" w:hAnsi="黑体" w:hint="eastAsia"/>
          <w:sz w:val="32"/>
          <w:szCs w:val="32"/>
        </w:rPr>
        <w:t>2</w:t>
      </w:r>
      <w:r w:rsidRPr="0023498A">
        <w:rPr>
          <w:rFonts w:ascii="黑体" w:eastAsia="华文新魏" w:hAnsi="黑体"/>
          <w:sz w:val="32"/>
          <w:szCs w:val="32"/>
        </w:rPr>
        <w:t>.4.2</w:t>
      </w:r>
      <w:r w:rsidRPr="0023498A">
        <w:rPr>
          <w:rFonts w:ascii="黑体" w:eastAsia="华文新魏" w:hAnsi="黑体" w:hint="eastAsia"/>
          <w:sz w:val="32"/>
          <w:szCs w:val="32"/>
        </w:rPr>
        <w:t>微指令方框图</w:t>
      </w:r>
      <w:bookmarkEnd w:id="14"/>
    </w:p>
    <w:p w14:paraId="379E2A0B" w14:textId="0409186F" w:rsidR="0023498A" w:rsidRDefault="00393345" w:rsidP="00E41505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BFB1F2E" wp14:editId="2B4C503F">
            <wp:extent cx="8102215" cy="5583639"/>
            <wp:effectExtent l="190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2831" cy="56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0270" w14:textId="2A0F1FBE" w:rsidR="0023498A" w:rsidRPr="0023498A" w:rsidRDefault="0023498A" w:rsidP="0023498A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5" w:name="_Toc108087012"/>
      <w:r w:rsidRPr="0023498A">
        <w:rPr>
          <w:rFonts w:ascii="黑体" w:eastAsia="华文新魏" w:hAnsi="黑体" w:hint="eastAsia"/>
          <w:sz w:val="32"/>
          <w:szCs w:val="32"/>
        </w:rPr>
        <w:t>2</w:t>
      </w:r>
      <w:r w:rsidRPr="0023498A">
        <w:rPr>
          <w:rFonts w:ascii="黑体" w:eastAsia="华文新魏" w:hAnsi="黑体"/>
          <w:sz w:val="32"/>
          <w:szCs w:val="32"/>
        </w:rPr>
        <w:t>.4.</w:t>
      </w:r>
      <w:r>
        <w:rPr>
          <w:rFonts w:ascii="黑体" w:eastAsia="华文新魏" w:hAnsi="黑体"/>
          <w:sz w:val="32"/>
          <w:szCs w:val="32"/>
        </w:rPr>
        <w:t>3</w:t>
      </w:r>
      <w:r w:rsidRPr="0023498A">
        <w:rPr>
          <w:rFonts w:ascii="黑体" w:eastAsia="华文新魏" w:hAnsi="黑体"/>
          <w:sz w:val="32"/>
          <w:szCs w:val="32"/>
        </w:rPr>
        <w:t>ADD</w:t>
      </w:r>
      <w:r w:rsidRPr="0023498A">
        <w:rPr>
          <w:rFonts w:ascii="黑体" w:eastAsia="华文新魏" w:hAnsi="黑体" w:hint="eastAsia"/>
          <w:sz w:val="32"/>
          <w:szCs w:val="32"/>
        </w:rPr>
        <w:t>指令如何进行</w:t>
      </w:r>
      <w:bookmarkEnd w:id="15"/>
    </w:p>
    <w:p w14:paraId="2071C6C3" w14:textId="49AEF2C7" w:rsidR="002C072A" w:rsidRDefault="00A12885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我们以A</w:t>
      </w:r>
      <w:r>
        <w:rPr>
          <w:rFonts w:ascii="微软雅黑" w:eastAsia="微软雅黑" w:hAnsi="微软雅黑"/>
          <w:szCs w:val="21"/>
        </w:rPr>
        <w:t>DD</w:t>
      </w:r>
      <w:r>
        <w:rPr>
          <w:rFonts w:ascii="微软雅黑" w:eastAsia="微软雅黑" w:hAnsi="微软雅黑" w:hint="eastAsia"/>
          <w:szCs w:val="21"/>
        </w:rPr>
        <w:t>指令为例分析这个过程</w:t>
      </w:r>
      <w:r w:rsidR="009B0685">
        <w:rPr>
          <w:rFonts w:ascii="微软雅黑" w:eastAsia="微软雅黑" w:hAnsi="微软雅黑" w:hint="eastAsia"/>
          <w:szCs w:val="21"/>
        </w:rPr>
        <w:t>，不考虑程序中断。</w:t>
      </w:r>
    </w:p>
    <w:p w14:paraId="126F3A93" w14:textId="163CC170" w:rsidR="00827924" w:rsidRDefault="00FF3019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假定P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当中的值为0</w:t>
      </w:r>
      <w:r w:rsidR="000A0E2C">
        <w:rPr>
          <w:rFonts w:ascii="微软雅黑" w:eastAsia="微软雅黑" w:hAnsi="微软雅黑"/>
          <w:szCs w:val="21"/>
        </w:rPr>
        <w:t>x</w:t>
      </w:r>
      <w:r>
        <w:rPr>
          <w:rFonts w:ascii="微软雅黑" w:eastAsia="微软雅黑" w:hAnsi="微软雅黑"/>
          <w:szCs w:val="21"/>
        </w:rPr>
        <w:t>00</w:t>
      </w:r>
      <w:r>
        <w:rPr>
          <w:rFonts w:ascii="微软雅黑" w:eastAsia="微软雅黑" w:hAnsi="微软雅黑" w:hint="eastAsia"/>
          <w:szCs w:val="21"/>
        </w:rPr>
        <w:t>，</w:t>
      </w:r>
      <w:r w:rsidR="002B7203">
        <w:rPr>
          <w:rFonts w:ascii="微软雅黑" w:eastAsia="微软雅黑" w:hAnsi="微软雅黑" w:hint="eastAsia"/>
          <w:szCs w:val="21"/>
        </w:rPr>
        <w:t>内存中的内容为A</w:t>
      </w:r>
      <w:r w:rsidR="002B7203">
        <w:rPr>
          <w:rFonts w:ascii="微软雅黑" w:eastAsia="微软雅黑" w:hAnsi="微软雅黑"/>
          <w:szCs w:val="21"/>
        </w:rPr>
        <w:t>DD R1 R0</w:t>
      </w:r>
      <w:r w:rsidR="002B7203">
        <w:rPr>
          <w:rFonts w:ascii="微软雅黑" w:eastAsia="微软雅黑" w:hAnsi="微软雅黑" w:hint="eastAsia"/>
          <w:szCs w:val="21"/>
        </w:rPr>
        <w:t>，即</w:t>
      </w:r>
      <w:r w:rsidR="00D12203">
        <w:rPr>
          <w:rFonts w:ascii="微软雅黑" w:eastAsia="微软雅黑" w:hAnsi="微软雅黑" w:hint="eastAsia"/>
          <w:szCs w:val="21"/>
        </w:rPr>
        <w:t>0</w:t>
      </w:r>
      <w:r w:rsidR="00D12203">
        <w:rPr>
          <w:rFonts w:ascii="微软雅黑" w:eastAsia="微软雅黑" w:hAnsi="微软雅黑"/>
          <w:szCs w:val="21"/>
        </w:rPr>
        <w:t>000 0001</w:t>
      </w:r>
      <w:r w:rsidR="00D12203">
        <w:rPr>
          <w:rFonts w:ascii="微软雅黑" w:eastAsia="微软雅黑" w:hAnsi="微软雅黑" w:hint="eastAsia"/>
          <w:szCs w:val="21"/>
        </w:rPr>
        <w:t>，现分析这条指令运行的全过程</w:t>
      </w:r>
    </w:p>
    <w:p w14:paraId="58D687B5" w14:textId="49CFA0AB" w:rsidR="00D12203" w:rsidRPr="00395257" w:rsidRDefault="00D12203" w:rsidP="00395257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95257">
        <w:rPr>
          <w:rFonts w:ascii="微软雅黑" w:eastAsia="微软雅黑" w:hAnsi="微软雅黑" w:hint="eastAsia"/>
          <w:b/>
          <w:bCs/>
          <w:szCs w:val="21"/>
        </w:rPr>
        <w:t>S</w:t>
      </w:r>
      <w:r w:rsidRPr="00395257">
        <w:rPr>
          <w:rFonts w:ascii="微软雅黑" w:eastAsia="微软雅黑" w:hAnsi="微软雅黑"/>
          <w:b/>
          <w:bCs/>
          <w:szCs w:val="21"/>
        </w:rPr>
        <w:t>0</w:t>
      </w:r>
      <w:r w:rsidR="00B73964" w:rsidRPr="00395257">
        <w:rPr>
          <w:rFonts w:ascii="微软雅黑" w:eastAsia="微软雅黑" w:hAnsi="微软雅黑" w:hint="eastAsia"/>
          <w:b/>
          <w:bCs/>
          <w:szCs w:val="21"/>
        </w:rPr>
        <w:t>：</w:t>
      </w:r>
      <w:r w:rsidR="002421F3" w:rsidRPr="00395257">
        <w:rPr>
          <w:rFonts w:ascii="微软雅黑" w:eastAsia="微软雅黑" w:hAnsi="微软雅黑" w:hint="eastAsia"/>
          <w:szCs w:val="21"/>
        </w:rPr>
        <w:t>控存当中后续微地址为0</w:t>
      </w:r>
      <w:r w:rsidR="002421F3" w:rsidRPr="00395257">
        <w:rPr>
          <w:rFonts w:ascii="微软雅黑" w:eastAsia="微软雅黑" w:hAnsi="微软雅黑"/>
          <w:szCs w:val="21"/>
        </w:rPr>
        <w:t>00000</w:t>
      </w:r>
      <w:r w:rsidR="002421F3" w:rsidRPr="00395257">
        <w:rPr>
          <w:rFonts w:ascii="微软雅黑" w:eastAsia="微软雅黑" w:hAnsi="微软雅黑" w:hint="eastAsia"/>
          <w:szCs w:val="21"/>
        </w:rPr>
        <w:t>，转到第一条微指令</w:t>
      </w:r>
      <w:r w:rsidR="001136D8" w:rsidRPr="00395257">
        <w:rPr>
          <w:rFonts w:ascii="微软雅黑" w:eastAsia="微软雅黑" w:hAnsi="微软雅黑" w:hint="eastAsia"/>
          <w:szCs w:val="21"/>
        </w:rPr>
        <w:t>，这条微指令什么也不做</w:t>
      </w:r>
      <w:r w:rsidR="002421F3" w:rsidRPr="00395257">
        <w:rPr>
          <w:rFonts w:ascii="微软雅黑" w:eastAsia="微软雅黑" w:hAnsi="微软雅黑" w:hint="eastAsia"/>
          <w:szCs w:val="21"/>
        </w:rPr>
        <w:t>：</w:t>
      </w:r>
    </w:p>
    <w:p w14:paraId="2019A95A" w14:textId="6F740D46" w:rsidR="002421F3" w:rsidRDefault="00B73964" w:rsidP="00B7396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B7396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22E2FBD" wp14:editId="50EA427F">
            <wp:extent cx="1155759" cy="9779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3FD9" w14:textId="6874BC16" w:rsidR="00827924" w:rsidRPr="00395257" w:rsidRDefault="00B73964" w:rsidP="00395257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95257">
        <w:rPr>
          <w:rFonts w:ascii="微软雅黑" w:eastAsia="微软雅黑" w:hAnsi="微软雅黑" w:hint="eastAsia"/>
          <w:b/>
          <w:bCs/>
          <w:szCs w:val="21"/>
        </w:rPr>
        <w:t>S</w:t>
      </w:r>
      <w:r w:rsidRPr="00395257">
        <w:rPr>
          <w:rFonts w:ascii="微软雅黑" w:eastAsia="微软雅黑" w:hAnsi="微软雅黑"/>
          <w:b/>
          <w:bCs/>
          <w:szCs w:val="21"/>
        </w:rPr>
        <w:t>1</w:t>
      </w:r>
      <w:r w:rsidRPr="00395257">
        <w:rPr>
          <w:rFonts w:ascii="微软雅黑" w:eastAsia="微软雅黑" w:hAnsi="微软雅黑" w:hint="eastAsia"/>
          <w:b/>
          <w:bCs/>
          <w:szCs w:val="21"/>
        </w:rPr>
        <w:t>：</w:t>
      </w:r>
      <w:r w:rsidR="001136D8" w:rsidRPr="00395257">
        <w:rPr>
          <w:rFonts w:ascii="微软雅黑" w:eastAsia="微软雅黑" w:hAnsi="微软雅黑" w:hint="eastAsia"/>
          <w:szCs w:val="21"/>
        </w:rPr>
        <w:t>后续微地址为0</w:t>
      </w:r>
      <w:r w:rsidR="001136D8" w:rsidRPr="00395257">
        <w:rPr>
          <w:rFonts w:ascii="微软雅黑" w:eastAsia="微软雅黑" w:hAnsi="微软雅黑"/>
          <w:szCs w:val="21"/>
        </w:rPr>
        <w:t>00001</w:t>
      </w:r>
      <w:r w:rsidR="001136D8" w:rsidRPr="00395257">
        <w:rPr>
          <w:rFonts w:ascii="微软雅黑" w:eastAsia="微软雅黑" w:hAnsi="微软雅黑" w:hint="eastAsia"/>
          <w:szCs w:val="21"/>
        </w:rPr>
        <w:t>，转到取指</w:t>
      </w:r>
      <w:r w:rsidR="00AB76EB">
        <w:rPr>
          <w:rFonts w:ascii="微软雅黑" w:eastAsia="微软雅黑" w:hAnsi="微软雅黑" w:hint="eastAsia"/>
          <w:szCs w:val="21"/>
        </w:rPr>
        <w:t>的过程：</w:t>
      </w:r>
    </w:p>
    <w:p w14:paraId="5ED8B6C4" w14:textId="534044F2" w:rsidR="009B0685" w:rsidRDefault="009B0685" w:rsidP="009B0685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9B068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3A1ECA7" wp14:editId="56009C5B">
            <wp:extent cx="1035103" cy="787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743B" w14:textId="7CACC6A6" w:rsidR="009B0685" w:rsidRDefault="009B0685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这条微指令有</w:t>
      </w:r>
      <w:r w:rsidR="00A75ABE">
        <w:rPr>
          <w:rFonts w:ascii="微软雅黑" w:eastAsia="微软雅黑" w:hAnsi="微软雅黑" w:hint="eastAsia"/>
          <w:szCs w:val="21"/>
        </w:rPr>
        <w:t>三</w:t>
      </w:r>
      <w:r>
        <w:rPr>
          <w:rFonts w:ascii="微软雅黑" w:eastAsia="微软雅黑" w:hAnsi="微软雅黑" w:hint="eastAsia"/>
          <w:szCs w:val="21"/>
        </w:rPr>
        <w:t>个有效字段，首先</w:t>
      </w:r>
      <w:r w:rsidR="00A75ABE">
        <w:rPr>
          <w:rFonts w:ascii="微软雅黑" w:eastAsia="微软雅黑" w:hAnsi="微软雅黑"/>
          <w:szCs w:val="21"/>
        </w:rPr>
        <w:t>A=110</w:t>
      </w:r>
      <w:r w:rsidR="00A75ABE">
        <w:rPr>
          <w:rFonts w:ascii="微软雅黑" w:eastAsia="微软雅黑" w:hAnsi="微软雅黑" w:hint="eastAsia"/>
          <w:szCs w:val="21"/>
        </w:rPr>
        <w:t>打开地址寄存器写开关，</w:t>
      </w:r>
      <w:r w:rsidR="00BB361A">
        <w:rPr>
          <w:rFonts w:ascii="微软雅黑" w:eastAsia="微软雅黑" w:hAnsi="微软雅黑" w:hint="eastAsia"/>
          <w:szCs w:val="21"/>
        </w:rPr>
        <w:t>B</w:t>
      </w:r>
      <w:r w:rsidR="00BB361A">
        <w:rPr>
          <w:rFonts w:ascii="微软雅黑" w:eastAsia="微软雅黑" w:hAnsi="微软雅黑"/>
          <w:szCs w:val="21"/>
        </w:rPr>
        <w:t>=110</w:t>
      </w:r>
      <w:r w:rsidR="00BB361A">
        <w:rPr>
          <w:rFonts w:ascii="微软雅黑" w:eastAsia="微软雅黑" w:hAnsi="微软雅黑" w:hint="eastAsia"/>
          <w:szCs w:val="21"/>
        </w:rPr>
        <w:t>从P</w:t>
      </w:r>
      <w:r w:rsidR="00BB361A">
        <w:rPr>
          <w:rFonts w:ascii="微软雅黑" w:eastAsia="微软雅黑" w:hAnsi="微软雅黑"/>
          <w:szCs w:val="21"/>
        </w:rPr>
        <w:t>C</w:t>
      </w:r>
      <w:r w:rsidR="00BB361A">
        <w:rPr>
          <w:rFonts w:ascii="微软雅黑" w:eastAsia="微软雅黑" w:hAnsi="微软雅黑" w:hint="eastAsia"/>
          <w:szCs w:val="21"/>
        </w:rPr>
        <w:t>中取数，C</w:t>
      </w:r>
      <w:r w:rsidR="00BB361A">
        <w:rPr>
          <w:rFonts w:ascii="微软雅黑" w:eastAsia="微软雅黑" w:hAnsi="微软雅黑"/>
          <w:szCs w:val="21"/>
        </w:rPr>
        <w:t>=101</w:t>
      </w:r>
      <w:r w:rsidR="00BB361A">
        <w:rPr>
          <w:rFonts w:ascii="微软雅黑" w:eastAsia="微软雅黑" w:hAnsi="微软雅黑" w:hint="eastAsia"/>
          <w:szCs w:val="21"/>
        </w:rPr>
        <w:t>让P</w:t>
      </w:r>
      <w:r w:rsidR="00BB361A">
        <w:rPr>
          <w:rFonts w:ascii="微软雅黑" w:eastAsia="微软雅黑" w:hAnsi="微软雅黑"/>
          <w:szCs w:val="21"/>
        </w:rPr>
        <w:t>C+1</w:t>
      </w:r>
      <w:r w:rsidR="00BB361A">
        <w:rPr>
          <w:rFonts w:ascii="微软雅黑" w:eastAsia="微软雅黑" w:hAnsi="微软雅黑" w:hint="eastAsia"/>
          <w:szCs w:val="21"/>
        </w:rPr>
        <w:t>，P</w:t>
      </w:r>
      <w:r w:rsidR="00BB361A">
        <w:rPr>
          <w:rFonts w:ascii="微软雅黑" w:eastAsia="微软雅黑" w:hAnsi="微软雅黑"/>
          <w:szCs w:val="21"/>
        </w:rPr>
        <w:t>C</w:t>
      </w:r>
      <w:r w:rsidR="00BB361A">
        <w:rPr>
          <w:rFonts w:ascii="微软雅黑" w:eastAsia="微软雅黑" w:hAnsi="微软雅黑" w:hint="eastAsia"/>
          <w:szCs w:val="21"/>
        </w:rPr>
        <w:t>的变化过程如图所示</w:t>
      </w:r>
      <w:r w:rsidR="00FF7FCD">
        <w:rPr>
          <w:rFonts w:ascii="微软雅黑" w:eastAsia="微软雅黑" w:hAnsi="微软雅黑" w:hint="eastAsia"/>
          <w:szCs w:val="21"/>
        </w:rPr>
        <w:t>，图为程序计数器的内部构造</w:t>
      </w:r>
      <w:r w:rsidR="00BB361A">
        <w:rPr>
          <w:rFonts w:ascii="微软雅黑" w:eastAsia="微软雅黑" w:hAnsi="微软雅黑" w:hint="eastAsia"/>
          <w:szCs w:val="21"/>
        </w:rPr>
        <w:t>：</w:t>
      </w:r>
    </w:p>
    <w:p w14:paraId="69093A8E" w14:textId="61D42832" w:rsidR="00BB361A" w:rsidRDefault="00A013FC" w:rsidP="005A2133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A013F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31702E2" wp14:editId="64FC73A7">
            <wp:extent cx="5493552" cy="40430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40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464" w14:textId="711297D4" w:rsidR="005A2133" w:rsidRDefault="005A213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当L</w:t>
      </w:r>
      <w:r>
        <w:rPr>
          <w:rFonts w:ascii="微软雅黑" w:eastAsia="微软雅黑" w:hAnsi="微软雅黑"/>
          <w:szCs w:val="21"/>
        </w:rPr>
        <w:t>DPC</w:t>
      </w:r>
      <w:r>
        <w:rPr>
          <w:rFonts w:ascii="微软雅黑" w:eastAsia="微软雅黑" w:hAnsi="微软雅黑" w:hint="eastAsia"/>
          <w:szCs w:val="21"/>
        </w:rPr>
        <w:t>有效时</w:t>
      </w:r>
      <w:r w:rsidR="006308C4">
        <w:rPr>
          <w:rFonts w:ascii="微软雅黑" w:eastAsia="微软雅黑" w:hAnsi="微软雅黑" w:hint="eastAsia"/>
          <w:szCs w:val="21"/>
        </w:rPr>
        <w:t>7</w:t>
      </w:r>
      <w:r w:rsidR="006308C4">
        <w:rPr>
          <w:rFonts w:ascii="微软雅黑" w:eastAsia="微软雅黑" w:hAnsi="微软雅黑"/>
          <w:szCs w:val="21"/>
        </w:rPr>
        <w:t>4LS161</w:t>
      </w:r>
      <w:r w:rsidR="006308C4">
        <w:rPr>
          <w:rFonts w:ascii="微软雅黑" w:eastAsia="微软雅黑" w:hAnsi="微软雅黑" w:hint="eastAsia"/>
          <w:szCs w:val="21"/>
        </w:rPr>
        <w:t>开启计数功能，计数值+</w:t>
      </w:r>
      <w:r w:rsidR="006308C4">
        <w:rPr>
          <w:rFonts w:ascii="微软雅黑" w:eastAsia="微软雅黑" w:hAnsi="微软雅黑"/>
          <w:szCs w:val="21"/>
        </w:rPr>
        <w:t>1</w:t>
      </w:r>
    </w:p>
    <w:p w14:paraId="4594052A" w14:textId="4D083101" w:rsidR="006308C4" w:rsidRPr="00395257" w:rsidRDefault="006308C4" w:rsidP="00395257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95257">
        <w:rPr>
          <w:rFonts w:ascii="微软雅黑" w:eastAsia="微软雅黑" w:hAnsi="微软雅黑" w:hint="eastAsia"/>
          <w:b/>
          <w:bCs/>
          <w:szCs w:val="21"/>
        </w:rPr>
        <w:t>S</w:t>
      </w:r>
      <w:r w:rsidRPr="00395257">
        <w:rPr>
          <w:rFonts w:ascii="微软雅黑" w:eastAsia="微软雅黑" w:hAnsi="微软雅黑"/>
          <w:b/>
          <w:bCs/>
          <w:szCs w:val="21"/>
        </w:rPr>
        <w:t>2</w:t>
      </w:r>
      <w:r w:rsidRPr="00395257">
        <w:rPr>
          <w:rFonts w:ascii="微软雅黑" w:eastAsia="微软雅黑" w:hAnsi="微软雅黑" w:hint="eastAsia"/>
          <w:b/>
          <w:bCs/>
          <w:szCs w:val="21"/>
        </w:rPr>
        <w:t>：</w:t>
      </w:r>
      <w:r w:rsidRPr="00395257">
        <w:rPr>
          <w:rFonts w:ascii="微软雅黑" w:eastAsia="微软雅黑" w:hAnsi="微软雅黑" w:hint="eastAsia"/>
          <w:szCs w:val="21"/>
        </w:rPr>
        <w:t>后续微地址为0</w:t>
      </w:r>
      <w:r w:rsidRPr="00395257">
        <w:rPr>
          <w:rFonts w:ascii="微软雅黑" w:eastAsia="微软雅黑" w:hAnsi="微软雅黑"/>
          <w:szCs w:val="21"/>
        </w:rPr>
        <w:t>00010</w:t>
      </w:r>
      <w:r w:rsidRPr="00395257">
        <w:rPr>
          <w:rFonts w:ascii="微软雅黑" w:eastAsia="微软雅黑" w:hAnsi="微软雅黑" w:hint="eastAsia"/>
          <w:szCs w:val="21"/>
        </w:rPr>
        <w:t>，转到</w:t>
      </w:r>
      <w:r w:rsidR="008F11FB">
        <w:rPr>
          <w:rFonts w:ascii="微软雅黑" w:eastAsia="微软雅黑" w:hAnsi="微软雅黑" w:hint="eastAsia"/>
          <w:szCs w:val="21"/>
        </w:rPr>
        <w:t>取出指令并进行</w:t>
      </w:r>
      <w:r w:rsidRPr="00395257">
        <w:rPr>
          <w:rFonts w:ascii="微软雅黑" w:eastAsia="微软雅黑" w:hAnsi="微软雅黑" w:hint="eastAsia"/>
          <w:szCs w:val="21"/>
        </w:rPr>
        <w:t>指令译码（P</w:t>
      </w:r>
      <w:r w:rsidRPr="00395257">
        <w:rPr>
          <w:rFonts w:ascii="微软雅黑" w:eastAsia="微软雅黑" w:hAnsi="微软雅黑"/>
          <w:szCs w:val="21"/>
        </w:rPr>
        <w:t>&lt;1&gt;</w:t>
      </w:r>
      <w:r w:rsidRPr="00395257">
        <w:rPr>
          <w:rFonts w:ascii="微软雅黑" w:eastAsia="微软雅黑" w:hAnsi="微软雅黑" w:hint="eastAsia"/>
          <w:szCs w:val="21"/>
        </w:rPr>
        <w:t>测试）</w:t>
      </w:r>
    </w:p>
    <w:p w14:paraId="39EDAF95" w14:textId="6677D3CC" w:rsidR="006308C4" w:rsidRDefault="00682EA0" w:rsidP="00682EA0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682EA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E0521B6" wp14:editId="45EB0C79">
            <wp:extent cx="1130358" cy="149867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A4A" w14:textId="47734A27" w:rsidR="00682EA0" w:rsidRDefault="00F8113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下面是从内存取指令的过程：</w:t>
      </w:r>
      <w:r w:rsidR="00234DA1">
        <w:rPr>
          <w:rFonts w:ascii="微软雅黑" w:eastAsia="微软雅黑" w:hAnsi="微软雅黑" w:hint="eastAsia"/>
          <w:szCs w:val="21"/>
        </w:rPr>
        <w:t>这种情况下R</w:t>
      </w:r>
      <w:r w:rsidR="00234DA1">
        <w:rPr>
          <w:rFonts w:ascii="微软雅黑" w:eastAsia="微软雅黑" w:hAnsi="微软雅黑"/>
          <w:szCs w:val="21"/>
        </w:rPr>
        <w:t>D</w:t>
      </w:r>
      <w:r w:rsidR="00234DA1">
        <w:rPr>
          <w:rFonts w:ascii="微软雅黑" w:eastAsia="微软雅黑" w:hAnsi="微软雅黑" w:hint="eastAsia"/>
          <w:szCs w:val="21"/>
        </w:rPr>
        <w:t>为1，I</w:t>
      </w:r>
      <w:r w:rsidR="00234DA1">
        <w:rPr>
          <w:rFonts w:ascii="微软雅黑" w:eastAsia="微软雅黑" w:hAnsi="微软雅黑"/>
          <w:szCs w:val="21"/>
        </w:rPr>
        <w:t>OM</w:t>
      </w:r>
      <w:r w:rsidR="00234DA1">
        <w:rPr>
          <w:rFonts w:ascii="微软雅黑" w:eastAsia="微软雅黑" w:hAnsi="微软雅黑" w:hint="eastAsia"/>
          <w:szCs w:val="21"/>
        </w:rPr>
        <w:t>为0，代表</w:t>
      </w:r>
      <w:r w:rsidR="00725E4A">
        <w:rPr>
          <w:rFonts w:ascii="微软雅黑" w:eastAsia="微软雅黑" w:hAnsi="微软雅黑" w:hint="eastAsia"/>
          <w:szCs w:val="21"/>
        </w:rPr>
        <w:t>访存。</w:t>
      </w:r>
      <w:r w:rsidR="00742853">
        <w:rPr>
          <w:rFonts w:ascii="微软雅黑" w:eastAsia="微软雅黑" w:hAnsi="微软雅黑" w:hint="eastAsia"/>
          <w:szCs w:val="21"/>
        </w:rPr>
        <w:t>访存部件的</w:t>
      </w:r>
      <w:r w:rsidR="00491E99">
        <w:rPr>
          <w:rFonts w:ascii="微软雅黑" w:eastAsia="微软雅黑" w:hAnsi="微软雅黑" w:hint="eastAsia"/>
          <w:szCs w:val="21"/>
        </w:rPr>
        <w:t>工作原理</w:t>
      </w:r>
      <w:r w:rsidR="00725E4A">
        <w:rPr>
          <w:rFonts w:ascii="微软雅黑" w:eastAsia="微软雅黑" w:hAnsi="微软雅黑" w:hint="eastAsia"/>
          <w:szCs w:val="21"/>
        </w:rPr>
        <w:t>如图所示，这种情况下</w:t>
      </w:r>
      <w:r w:rsidR="00A54695">
        <w:rPr>
          <w:rFonts w:ascii="微软雅黑" w:eastAsia="微软雅黑" w:hAnsi="微软雅黑" w:hint="eastAsia"/>
          <w:szCs w:val="21"/>
        </w:rPr>
        <w:t>只有X</w:t>
      </w:r>
      <w:r w:rsidR="00A54695">
        <w:rPr>
          <w:rFonts w:ascii="微软雅黑" w:eastAsia="微软雅黑" w:hAnsi="微软雅黑"/>
          <w:szCs w:val="21"/>
        </w:rPr>
        <w:t>MRD=0</w:t>
      </w:r>
      <w:r w:rsidR="00A54695">
        <w:rPr>
          <w:rFonts w:ascii="微软雅黑" w:eastAsia="微软雅黑" w:hAnsi="微软雅黑" w:hint="eastAsia"/>
          <w:szCs w:val="21"/>
        </w:rPr>
        <w:t>，代表读内存有效。</w:t>
      </w:r>
      <w:r w:rsidR="00213499">
        <w:rPr>
          <w:rFonts w:ascii="微软雅黑" w:eastAsia="微软雅黑" w:hAnsi="微软雅黑" w:hint="eastAsia"/>
          <w:szCs w:val="21"/>
        </w:rPr>
        <w:t>A</w:t>
      </w:r>
      <w:r w:rsidR="00213499">
        <w:rPr>
          <w:rFonts w:ascii="微软雅黑" w:eastAsia="微软雅黑" w:hAnsi="微软雅黑"/>
          <w:szCs w:val="21"/>
        </w:rPr>
        <w:t>=111</w:t>
      </w:r>
      <w:r w:rsidR="00213499">
        <w:rPr>
          <w:rFonts w:ascii="微软雅黑" w:eastAsia="微软雅黑" w:hAnsi="微软雅黑" w:hint="eastAsia"/>
          <w:szCs w:val="21"/>
        </w:rPr>
        <w:t>将数据送入I</w:t>
      </w:r>
      <w:r w:rsidR="00213499">
        <w:rPr>
          <w:rFonts w:ascii="微软雅黑" w:eastAsia="微软雅黑" w:hAnsi="微软雅黑"/>
          <w:szCs w:val="21"/>
        </w:rPr>
        <w:t>R</w:t>
      </w:r>
    </w:p>
    <w:p w14:paraId="444010F9" w14:textId="56F8B2DA" w:rsidR="00725E4A" w:rsidRDefault="00725E4A" w:rsidP="00725E4A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725E4A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F240A5" wp14:editId="33FAC5B1">
            <wp:extent cx="5343525" cy="2950749"/>
            <wp:effectExtent l="0" t="0" r="0" b="254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867"/>
                    <a:stretch/>
                  </pic:blipFill>
                  <pic:spPr bwMode="auto">
                    <a:xfrm>
                      <a:off x="0" y="0"/>
                      <a:ext cx="5385417" cy="297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E3A6" w14:textId="0949FEB9" w:rsidR="00725E4A" w:rsidRDefault="00213499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接下来是P测试，</w:t>
      </w:r>
      <w:r w:rsidR="00491E99">
        <w:rPr>
          <w:rFonts w:ascii="微软雅黑" w:eastAsia="微软雅黑" w:hAnsi="微软雅黑" w:hint="eastAsia"/>
          <w:szCs w:val="21"/>
        </w:rPr>
        <w:t>根据初始微地址3</w:t>
      </w:r>
      <w:r w:rsidR="00491E99">
        <w:rPr>
          <w:rFonts w:ascii="微软雅黑" w:eastAsia="微软雅黑" w:hAnsi="微软雅黑"/>
          <w:szCs w:val="21"/>
        </w:rPr>
        <w:t>0</w:t>
      </w:r>
      <w:r w:rsidR="00491E99">
        <w:rPr>
          <w:rFonts w:ascii="微软雅黑" w:eastAsia="微软雅黑" w:hAnsi="微软雅黑" w:hint="eastAsia"/>
          <w:szCs w:val="21"/>
        </w:rPr>
        <w:t>和</w:t>
      </w:r>
      <w:r w:rsidR="00BD3C71">
        <w:rPr>
          <w:rFonts w:ascii="微软雅黑" w:eastAsia="微软雅黑" w:hAnsi="微软雅黑" w:hint="eastAsia"/>
          <w:szCs w:val="21"/>
        </w:rPr>
        <w:t>操作码（这里是0</w:t>
      </w:r>
      <w:r w:rsidR="00BD3C71">
        <w:rPr>
          <w:rFonts w:ascii="微软雅黑" w:eastAsia="微软雅黑" w:hAnsi="微软雅黑"/>
          <w:szCs w:val="21"/>
        </w:rPr>
        <w:t>000</w:t>
      </w:r>
      <w:r w:rsidR="00BD3C71">
        <w:rPr>
          <w:rFonts w:ascii="微软雅黑" w:eastAsia="微软雅黑" w:hAnsi="微软雅黑" w:hint="eastAsia"/>
          <w:szCs w:val="21"/>
        </w:rPr>
        <w:t>），得到S</w:t>
      </w:r>
      <w:r w:rsidR="00BD3C71">
        <w:rPr>
          <w:rFonts w:ascii="微软雅黑" w:eastAsia="微软雅黑" w:hAnsi="微软雅黑"/>
          <w:szCs w:val="21"/>
        </w:rPr>
        <w:t>E5-SE0=110000</w:t>
      </w:r>
      <w:r w:rsidR="00BD3C71">
        <w:rPr>
          <w:rFonts w:ascii="微软雅黑" w:eastAsia="微软雅黑" w:hAnsi="微软雅黑" w:hint="eastAsia"/>
          <w:szCs w:val="21"/>
        </w:rPr>
        <w:t>，</w:t>
      </w:r>
      <w:r w:rsidR="00DD7B6C">
        <w:rPr>
          <w:rFonts w:ascii="微软雅黑" w:eastAsia="微软雅黑" w:hAnsi="微软雅黑" w:hint="eastAsia"/>
          <w:szCs w:val="21"/>
        </w:rPr>
        <w:t>P测试的</w:t>
      </w:r>
      <w:r w:rsidR="00BD3C71">
        <w:rPr>
          <w:rFonts w:ascii="微软雅黑" w:eastAsia="微软雅黑" w:hAnsi="微软雅黑" w:hint="eastAsia"/>
          <w:szCs w:val="21"/>
        </w:rPr>
        <w:t>工作原理如图所示。</w:t>
      </w:r>
      <w:r w:rsidR="00B9644F">
        <w:rPr>
          <w:rFonts w:ascii="微软雅黑" w:eastAsia="微软雅黑" w:hAnsi="微软雅黑" w:hint="eastAsia"/>
          <w:szCs w:val="21"/>
        </w:rPr>
        <w:t>S</w:t>
      </w:r>
      <w:r w:rsidR="00B9644F">
        <w:rPr>
          <w:rFonts w:ascii="微软雅黑" w:eastAsia="微软雅黑" w:hAnsi="微软雅黑"/>
          <w:szCs w:val="21"/>
        </w:rPr>
        <w:t>E5-SE0</w:t>
      </w:r>
      <w:r w:rsidR="00B9644F">
        <w:rPr>
          <w:rFonts w:ascii="微软雅黑" w:eastAsia="微软雅黑" w:hAnsi="微软雅黑" w:hint="eastAsia"/>
          <w:szCs w:val="21"/>
        </w:rPr>
        <w:t>连接触发器的置数端，因此</w:t>
      </w:r>
      <w:r w:rsidR="00BD3C71">
        <w:rPr>
          <w:rFonts w:ascii="微软雅黑" w:eastAsia="微软雅黑" w:hAnsi="微软雅黑" w:hint="eastAsia"/>
          <w:szCs w:val="21"/>
        </w:rPr>
        <w:t>经过触发器后这就是修改后的微地址</w:t>
      </w:r>
      <w:r w:rsidR="00432988">
        <w:rPr>
          <w:rFonts w:ascii="微软雅黑" w:eastAsia="微软雅黑" w:hAnsi="微软雅黑" w:hint="eastAsia"/>
          <w:szCs w:val="21"/>
        </w:rPr>
        <w:t>1</w:t>
      </w:r>
      <w:r w:rsidR="00432988">
        <w:rPr>
          <w:rFonts w:ascii="微软雅黑" w:eastAsia="微软雅黑" w:hAnsi="微软雅黑"/>
          <w:szCs w:val="21"/>
        </w:rPr>
        <w:t>10000</w:t>
      </w:r>
      <w:r w:rsidR="00432988">
        <w:rPr>
          <w:rFonts w:ascii="微软雅黑" w:eastAsia="微软雅黑" w:hAnsi="微软雅黑" w:hint="eastAsia"/>
          <w:szCs w:val="21"/>
        </w:rPr>
        <w:t>：</w:t>
      </w:r>
    </w:p>
    <w:p w14:paraId="05DD0D73" w14:textId="3E12FC51" w:rsidR="00432988" w:rsidRDefault="00C63854" w:rsidP="00C6385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C6385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9668F08" wp14:editId="19541385">
            <wp:extent cx="6621116" cy="480837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6629907" cy="481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67A2" w14:textId="63CA52EA" w:rsidR="00432988" w:rsidRPr="00395257" w:rsidRDefault="00F927D6" w:rsidP="00395257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95257">
        <w:rPr>
          <w:rFonts w:ascii="微软雅黑" w:eastAsia="微软雅黑" w:hAnsi="微软雅黑" w:hint="eastAsia"/>
          <w:b/>
          <w:bCs/>
          <w:szCs w:val="21"/>
        </w:rPr>
        <w:t>S</w:t>
      </w:r>
      <w:r w:rsidRPr="00395257">
        <w:rPr>
          <w:rFonts w:ascii="微软雅黑" w:eastAsia="微软雅黑" w:hAnsi="微软雅黑"/>
          <w:b/>
          <w:bCs/>
          <w:szCs w:val="21"/>
        </w:rPr>
        <w:t>3</w:t>
      </w:r>
      <w:r w:rsidRPr="00395257">
        <w:rPr>
          <w:rFonts w:ascii="微软雅黑" w:eastAsia="微软雅黑" w:hAnsi="微软雅黑" w:hint="eastAsia"/>
          <w:b/>
          <w:bCs/>
          <w:szCs w:val="21"/>
        </w:rPr>
        <w:t>：</w:t>
      </w:r>
      <w:r w:rsidR="005B4D54">
        <w:rPr>
          <w:rFonts w:ascii="微软雅黑" w:eastAsia="微软雅黑" w:hAnsi="微软雅黑" w:hint="eastAsia"/>
          <w:szCs w:val="21"/>
        </w:rPr>
        <w:t>根据微地址1</w:t>
      </w:r>
      <w:r w:rsidR="005B4D54">
        <w:rPr>
          <w:rFonts w:ascii="微软雅黑" w:eastAsia="微软雅黑" w:hAnsi="微软雅黑"/>
          <w:szCs w:val="21"/>
        </w:rPr>
        <w:t>10000</w:t>
      </w:r>
      <w:r w:rsidR="005B4D54">
        <w:rPr>
          <w:rFonts w:ascii="微软雅黑" w:eastAsia="微软雅黑" w:hAnsi="微软雅黑" w:hint="eastAsia"/>
          <w:szCs w:val="21"/>
        </w:rPr>
        <w:t>，</w:t>
      </w:r>
      <w:r w:rsidRPr="00395257">
        <w:rPr>
          <w:rFonts w:ascii="微软雅黑" w:eastAsia="微软雅黑" w:hAnsi="微软雅黑" w:hint="eastAsia"/>
          <w:szCs w:val="21"/>
        </w:rPr>
        <w:t>进入3</w:t>
      </w:r>
      <w:r w:rsidRPr="00395257">
        <w:rPr>
          <w:rFonts w:ascii="微软雅黑" w:eastAsia="微软雅黑" w:hAnsi="微软雅黑"/>
          <w:szCs w:val="21"/>
        </w:rPr>
        <w:t>0</w:t>
      </w:r>
      <w:r w:rsidRPr="00395257">
        <w:rPr>
          <w:rFonts w:ascii="微软雅黑" w:eastAsia="微软雅黑" w:hAnsi="微软雅黑" w:hint="eastAsia"/>
          <w:szCs w:val="21"/>
        </w:rPr>
        <w:t>区间，执行下面的微指令：</w:t>
      </w:r>
    </w:p>
    <w:p w14:paraId="6365B849" w14:textId="0078E5ED" w:rsidR="00F927D6" w:rsidRDefault="00795244" w:rsidP="00795244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79524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9196068" wp14:editId="02C2710A">
            <wp:extent cx="1186453" cy="879953"/>
            <wp:effectExtent l="0" t="0" r="0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9558" cy="8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A5E3" w14:textId="6FFDF5AF" w:rsidR="00F927D6" w:rsidRDefault="0079524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和R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由下面的逻辑根据机器指令对应字段确定，如图所示：</w:t>
      </w:r>
      <w:r w:rsidR="00B470F7">
        <w:rPr>
          <w:rFonts w:ascii="微软雅黑" w:eastAsia="微软雅黑" w:hAnsi="微软雅黑" w:hint="eastAsia"/>
          <w:szCs w:val="21"/>
        </w:rPr>
        <w:t>图为根据指令选择寄存器的逻辑图。</w:t>
      </w:r>
    </w:p>
    <w:p w14:paraId="2DB31200" w14:textId="148F5680" w:rsidR="00795244" w:rsidRDefault="00502752" w:rsidP="00502752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50275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9F634F4" wp14:editId="6E1A1978">
            <wp:extent cx="6629177" cy="486672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18991" cy="493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F19AA" w14:textId="334E766C" w:rsidR="00795244" w:rsidRDefault="00CF76D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=</w:t>
      </w:r>
      <w:r w:rsidR="00C75F03">
        <w:rPr>
          <w:rFonts w:ascii="微软雅黑" w:eastAsia="微软雅黑" w:hAnsi="微软雅黑"/>
          <w:szCs w:val="21"/>
        </w:rPr>
        <w:t>001</w:t>
      </w:r>
      <w:r w:rsidR="00C75F03">
        <w:rPr>
          <w:rFonts w:ascii="微软雅黑" w:eastAsia="微软雅黑" w:hAnsi="微软雅黑" w:hint="eastAsia"/>
          <w:szCs w:val="21"/>
        </w:rPr>
        <w:t>打开数据缓冲寄存器A，B</w:t>
      </w:r>
      <w:r w:rsidR="00C75F03">
        <w:rPr>
          <w:rFonts w:ascii="微软雅黑" w:eastAsia="微软雅黑" w:hAnsi="微软雅黑"/>
          <w:szCs w:val="21"/>
        </w:rPr>
        <w:t>=011</w:t>
      </w:r>
      <w:r w:rsidR="00C75F03">
        <w:rPr>
          <w:rFonts w:ascii="微软雅黑" w:eastAsia="微软雅黑" w:hAnsi="微软雅黑" w:hint="eastAsia"/>
          <w:szCs w:val="21"/>
        </w:rPr>
        <w:t>，</w:t>
      </w:r>
      <w:r w:rsidR="0027489A">
        <w:rPr>
          <w:rFonts w:ascii="微软雅黑" w:eastAsia="微软雅黑" w:hAnsi="微软雅黑"/>
          <w:szCs w:val="21"/>
        </w:rPr>
        <w:t>R</w:t>
      </w:r>
      <w:r w:rsidR="00C75F03">
        <w:rPr>
          <w:rFonts w:ascii="微软雅黑" w:eastAsia="微软雅黑" w:hAnsi="微软雅黑"/>
          <w:szCs w:val="21"/>
        </w:rPr>
        <w:t>D_B</w:t>
      </w:r>
      <w:r w:rsidR="00C75F03">
        <w:rPr>
          <w:rFonts w:ascii="微软雅黑" w:eastAsia="微软雅黑" w:hAnsi="微软雅黑" w:hint="eastAsia"/>
          <w:szCs w:val="21"/>
        </w:rPr>
        <w:t>有效，如上图所示</w:t>
      </w:r>
      <w:r w:rsidR="00BC1894">
        <w:rPr>
          <w:rFonts w:ascii="微软雅黑" w:eastAsia="微软雅黑" w:hAnsi="微软雅黑" w:hint="eastAsia"/>
          <w:szCs w:val="21"/>
        </w:rPr>
        <w:t>，U</w:t>
      </w:r>
      <w:r w:rsidR="00BC1894">
        <w:rPr>
          <w:rFonts w:ascii="微软雅黑" w:eastAsia="微软雅黑" w:hAnsi="微软雅黑"/>
          <w:szCs w:val="21"/>
        </w:rPr>
        <w:t>4A</w:t>
      </w:r>
      <w:r w:rsidR="00BC1894">
        <w:rPr>
          <w:rFonts w:ascii="微软雅黑" w:eastAsia="微软雅黑" w:hAnsi="微软雅黑" w:hint="eastAsia"/>
          <w:szCs w:val="21"/>
        </w:rPr>
        <w:t>的7</w:t>
      </w:r>
      <w:r w:rsidR="00BC1894">
        <w:rPr>
          <w:rFonts w:ascii="微软雅黑" w:eastAsia="微软雅黑" w:hAnsi="微软雅黑"/>
          <w:szCs w:val="21"/>
        </w:rPr>
        <w:t>4LS139</w:t>
      </w:r>
      <w:r w:rsidR="00BC1894">
        <w:rPr>
          <w:rFonts w:ascii="微软雅黑" w:eastAsia="微软雅黑" w:hAnsi="微软雅黑" w:hint="eastAsia"/>
          <w:szCs w:val="21"/>
        </w:rPr>
        <w:t>被选中，将</w:t>
      </w:r>
      <w:r w:rsidR="002F3E4B">
        <w:rPr>
          <w:rFonts w:ascii="微软雅黑" w:eastAsia="微软雅黑" w:hAnsi="微软雅黑" w:hint="eastAsia"/>
          <w:szCs w:val="21"/>
        </w:rPr>
        <w:t>I</w:t>
      </w:r>
      <w:r w:rsidR="002F3E4B">
        <w:rPr>
          <w:rFonts w:ascii="微软雅黑" w:eastAsia="微软雅黑" w:hAnsi="微软雅黑"/>
          <w:szCs w:val="21"/>
        </w:rPr>
        <w:t>0</w:t>
      </w:r>
      <w:r w:rsidR="00BD56CD">
        <w:rPr>
          <w:rFonts w:ascii="微软雅黑" w:eastAsia="微软雅黑" w:hAnsi="微软雅黑" w:hint="eastAsia"/>
          <w:szCs w:val="21"/>
        </w:rPr>
        <w:t>，</w:t>
      </w:r>
      <w:r w:rsidR="002F3E4B">
        <w:rPr>
          <w:rFonts w:ascii="微软雅黑" w:eastAsia="微软雅黑" w:hAnsi="微软雅黑"/>
          <w:szCs w:val="21"/>
        </w:rPr>
        <w:t>I1</w:t>
      </w:r>
      <w:r w:rsidR="002F3E4B">
        <w:rPr>
          <w:rFonts w:ascii="微软雅黑" w:eastAsia="微软雅黑" w:hAnsi="微软雅黑" w:hint="eastAsia"/>
          <w:szCs w:val="21"/>
        </w:rPr>
        <w:t>送入对应的寄存器开关。这里I</w:t>
      </w:r>
      <w:r w:rsidR="002F3E4B">
        <w:rPr>
          <w:rFonts w:ascii="微软雅黑" w:eastAsia="微软雅黑" w:hAnsi="微软雅黑"/>
          <w:szCs w:val="21"/>
        </w:rPr>
        <w:t>1</w:t>
      </w:r>
      <w:r w:rsidR="00BD56CD">
        <w:rPr>
          <w:rFonts w:ascii="微软雅黑" w:eastAsia="微软雅黑" w:hAnsi="微软雅黑" w:hint="eastAsia"/>
          <w:szCs w:val="21"/>
        </w:rPr>
        <w:t>，</w:t>
      </w:r>
      <w:r w:rsidR="002F3E4B">
        <w:rPr>
          <w:rFonts w:ascii="微软雅黑" w:eastAsia="微软雅黑" w:hAnsi="微软雅黑"/>
          <w:szCs w:val="21"/>
        </w:rPr>
        <w:t>I0=</w:t>
      </w:r>
      <w:r w:rsidR="00076C64">
        <w:rPr>
          <w:rFonts w:ascii="微软雅黑" w:eastAsia="微软雅黑" w:hAnsi="微软雅黑"/>
          <w:szCs w:val="21"/>
        </w:rPr>
        <w:t>01</w:t>
      </w:r>
      <w:r w:rsidR="00076C64">
        <w:rPr>
          <w:rFonts w:ascii="微软雅黑" w:eastAsia="微软雅黑" w:hAnsi="微软雅黑" w:hint="eastAsia"/>
          <w:szCs w:val="21"/>
        </w:rPr>
        <w:t>，因此R</w:t>
      </w:r>
      <w:r w:rsidR="00076C64">
        <w:rPr>
          <w:rFonts w:ascii="微软雅黑" w:eastAsia="微软雅黑" w:hAnsi="微软雅黑"/>
          <w:szCs w:val="21"/>
        </w:rPr>
        <w:t>1_B</w:t>
      </w:r>
      <w:r w:rsidR="00076C64">
        <w:rPr>
          <w:rFonts w:ascii="微软雅黑" w:eastAsia="微软雅黑" w:hAnsi="微软雅黑" w:hint="eastAsia"/>
          <w:szCs w:val="21"/>
        </w:rPr>
        <w:t>选中，读R</w:t>
      </w:r>
      <w:r w:rsidR="00076C64">
        <w:rPr>
          <w:rFonts w:ascii="微软雅黑" w:eastAsia="微软雅黑" w:hAnsi="微软雅黑"/>
          <w:szCs w:val="21"/>
        </w:rPr>
        <w:t>1</w:t>
      </w:r>
      <w:r w:rsidR="00076C64">
        <w:rPr>
          <w:rFonts w:ascii="微软雅黑" w:eastAsia="微软雅黑" w:hAnsi="微软雅黑" w:hint="eastAsia"/>
          <w:szCs w:val="21"/>
        </w:rPr>
        <w:t>的内容。</w:t>
      </w:r>
    </w:p>
    <w:p w14:paraId="5B3D890E" w14:textId="1405EC73" w:rsidR="00076C64" w:rsidRPr="009F6DFE" w:rsidRDefault="00076C64" w:rsidP="009F6DFE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9F6DFE">
        <w:rPr>
          <w:rFonts w:ascii="微软雅黑" w:eastAsia="微软雅黑" w:hAnsi="微软雅黑" w:hint="eastAsia"/>
          <w:b/>
          <w:bCs/>
          <w:szCs w:val="21"/>
        </w:rPr>
        <w:t>S</w:t>
      </w:r>
      <w:r w:rsidRPr="009F6DFE">
        <w:rPr>
          <w:rFonts w:ascii="微软雅黑" w:eastAsia="微软雅黑" w:hAnsi="微软雅黑"/>
          <w:b/>
          <w:bCs/>
          <w:szCs w:val="21"/>
        </w:rPr>
        <w:t>4</w:t>
      </w:r>
      <w:r w:rsidRPr="009F6DFE">
        <w:rPr>
          <w:rFonts w:ascii="微软雅黑" w:eastAsia="微软雅黑" w:hAnsi="微软雅黑" w:hint="eastAsia"/>
          <w:b/>
          <w:bCs/>
          <w:szCs w:val="21"/>
        </w:rPr>
        <w:t>：</w:t>
      </w:r>
      <w:r w:rsidRPr="009F6DFE">
        <w:rPr>
          <w:rFonts w:ascii="微软雅黑" w:eastAsia="微软雅黑" w:hAnsi="微软雅黑" w:hint="eastAsia"/>
          <w:szCs w:val="21"/>
        </w:rPr>
        <w:t>后续微地址</w:t>
      </w:r>
      <w:r w:rsidR="001269BB" w:rsidRPr="009F6DFE">
        <w:rPr>
          <w:rFonts w:ascii="微软雅黑" w:eastAsia="微软雅黑" w:hAnsi="微软雅黑" w:hint="eastAsia"/>
          <w:szCs w:val="21"/>
        </w:rPr>
        <w:t>0</w:t>
      </w:r>
      <w:r w:rsidR="001269BB" w:rsidRPr="009F6DFE">
        <w:rPr>
          <w:rFonts w:ascii="微软雅黑" w:eastAsia="微软雅黑" w:hAnsi="微软雅黑"/>
          <w:szCs w:val="21"/>
        </w:rPr>
        <w:t>00100</w:t>
      </w:r>
      <w:r w:rsidR="001269BB" w:rsidRPr="009F6DFE">
        <w:rPr>
          <w:rFonts w:ascii="微软雅黑" w:eastAsia="微软雅黑" w:hAnsi="微软雅黑" w:hint="eastAsia"/>
          <w:szCs w:val="21"/>
        </w:rPr>
        <w:t>，执行这条微指令：</w:t>
      </w:r>
    </w:p>
    <w:p w14:paraId="77C9947E" w14:textId="7D34855C" w:rsidR="001269BB" w:rsidRDefault="00D46A7D" w:rsidP="00D46A7D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D46A7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2ED0E7C" wp14:editId="4A7E59D9">
            <wp:extent cx="1231795" cy="915523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3384" cy="9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DB30" w14:textId="5D540AB2" w:rsidR="001269BB" w:rsidRDefault="00D46A7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同理，</w:t>
      </w:r>
      <w:r>
        <w:rPr>
          <w:rFonts w:ascii="微软雅黑" w:eastAsia="微软雅黑" w:hAnsi="微软雅黑"/>
          <w:szCs w:val="21"/>
        </w:rPr>
        <w:t>B=</w:t>
      </w:r>
      <w:r w:rsidR="00B5287B">
        <w:rPr>
          <w:rFonts w:ascii="微软雅黑" w:eastAsia="微软雅黑" w:hAnsi="微软雅黑"/>
          <w:szCs w:val="21"/>
        </w:rPr>
        <w:t>010</w:t>
      </w:r>
      <w:r w:rsidR="00B5287B">
        <w:rPr>
          <w:rFonts w:ascii="微软雅黑" w:eastAsia="微软雅黑" w:hAnsi="微软雅黑" w:hint="eastAsia"/>
          <w:szCs w:val="21"/>
        </w:rPr>
        <w:t>，R</w:t>
      </w:r>
      <w:r w:rsidR="00B5287B">
        <w:rPr>
          <w:rFonts w:ascii="微软雅黑" w:eastAsia="微软雅黑" w:hAnsi="微软雅黑"/>
          <w:szCs w:val="21"/>
        </w:rPr>
        <w:t>S_B</w:t>
      </w:r>
      <w:r w:rsidR="00B5287B">
        <w:rPr>
          <w:rFonts w:ascii="微软雅黑" w:eastAsia="微软雅黑" w:hAnsi="微软雅黑" w:hint="eastAsia"/>
          <w:szCs w:val="21"/>
        </w:rPr>
        <w:t>有效，根据寄存器译码逻辑图，</w:t>
      </w:r>
      <w:r w:rsidR="00D004A9">
        <w:rPr>
          <w:rFonts w:ascii="微软雅黑" w:eastAsia="微软雅黑" w:hAnsi="微软雅黑" w:hint="eastAsia"/>
          <w:szCs w:val="21"/>
        </w:rPr>
        <w:t>U</w:t>
      </w:r>
      <w:r w:rsidR="00D004A9">
        <w:rPr>
          <w:rFonts w:ascii="微软雅黑" w:eastAsia="微软雅黑" w:hAnsi="微软雅黑"/>
          <w:szCs w:val="21"/>
        </w:rPr>
        <w:t>5A</w:t>
      </w:r>
      <w:r w:rsidR="00D004A9">
        <w:rPr>
          <w:rFonts w:ascii="微软雅黑" w:eastAsia="微软雅黑" w:hAnsi="微软雅黑" w:hint="eastAsia"/>
          <w:szCs w:val="21"/>
        </w:rPr>
        <w:t>的7</w:t>
      </w:r>
      <w:r w:rsidR="00D004A9">
        <w:rPr>
          <w:rFonts w:ascii="微软雅黑" w:eastAsia="微软雅黑" w:hAnsi="微软雅黑"/>
          <w:szCs w:val="21"/>
        </w:rPr>
        <w:t>4LS139</w:t>
      </w:r>
      <w:r w:rsidR="00D004A9">
        <w:rPr>
          <w:rFonts w:ascii="微软雅黑" w:eastAsia="微软雅黑" w:hAnsi="微软雅黑" w:hint="eastAsia"/>
          <w:szCs w:val="21"/>
        </w:rPr>
        <w:t>被选中，I</w:t>
      </w:r>
      <w:r w:rsidR="00D004A9">
        <w:rPr>
          <w:rFonts w:ascii="微软雅黑" w:eastAsia="微软雅黑" w:hAnsi="微软雅黑"/>
          <w:szCs w:val="21"/>
        </w:rPr>
        <w:t>1</w:t>
      </w:r>
      <w:r w:rsidR="00BC1229">
        <w:rPr>
          <w:rFonts w:ascii="微软雅黑" w:eastAsia="微软雅黑" w:hAnsi="微软雅黑" w:hint="eastAsia"/>
          <w:szCs w:val="21"/>
        </w:rPr>
        <w:t>，</w:t>
      </w:r>
      <w:r w:rsidR="00D004A9">
        <w:rPr>
          <w:rFonts w:ascii="微软雅黑" w:eastAsia="微软雅黑" w:hAnsi="微软雅黑"/>
          <w:szCs w:val="21"/>
        </w:rPr>
        <w:t>I0</w:t>
      </w:r>
      <w:r w:rsidR="008B68B0">
        <w:rPr>
          <w:rFonts w:ascii="微软雅黑" w:eastAsia="微软雅黑" w:hAnsi="微软雅黑"/>
          <w:szCs w:val="21"/>
        </w:rPr>
        <w:t>=00</w:t>
      </w:r>
      <w:r w:rsidR="008B68B0">
        <w:rPr>
          <w:rFonts w:ascii="微软雅黑" w:eastAsia="微软雅黑" w:hAnsi="微软雅黑" w:hint="eastAsia"/>
          <w:szCs w:val="21"/>
        </w:rPr>
        <w:t>，R</w:t>
      </w:r>
      <w:r w:rsidR="008B68B0">
        <w:rPr>
          <w:rFonts w:ascii="微软雅黑" w:eastAsia="微软雅黑" w:hAnsi="微软雅黑"/>
          <w:szCs w:val="21"/>
        </w:rPr>
        <w:t>0_B</w:t>
      </w:r>
      <w:r w:rsidR="008B68B0">
        <w:rPr>
          <w:rFonts w:ascii="微软雅黑" w:eastAsia="微软雅黑" w:hAnsi="微软雅黑" w:hint="eastAsia"/>
          <w:szCs w:val="21"/>
        </w:rPr>
        <w:t>有效，读R</w:t>
      </w:r>
      <w:r w:rsidR="008B68B0">
        <w:rPr>
          <w:rFonts w:ascii="微软雅黑" w:eastAsia="微软雅黑" w:hAnsi="微软雅黑"/>
          <w:szCs w:val="21"/>
        </w:rPr>
        <w:t>0</w:t>
      </w:r>
      <w:r w:rsidR="008B68B0">
        <w:rPr>
          <w:rFonts w:ascii="微软雅黑" w:eastAsia="微软雅黑" w:hAnsi="微软雅黑" w:hint="eastAsia"/>
          <w:szCs w:val="21"/>
        </w:rPr>
        <w:t>的数据。</w:t>
      </w:r>
    </w:p>
    <w:p w14:paraId="315E9CA0" w14:textId="77AE08BE" w:rsidR="00DF09C6" w:rsidRPr="009F6DFE" w:rsidRDefault="00C94DC0" w:rsidP="009F6DFE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9F6DFE">
        <w:rPr>
          <w:rFonts w:ascii="微软雅黑" w:eastAsia="微软雅黑" w:hAnsi="微软雅黑" w:hint="eastAsia"/>
          <w:b/>
          <w:bCs/>
          <w:szCs w:val="21"/>
        </w:rPr>
        <w:t>S</w:t>
      </w:r>
      <w:r w:rsidRPr="009F6DFE">
        <w:rPr>
          <w:rFonts w:ascii="微软雅黑" w:eastAsia="微软雅黑" w:hAnsi="微软雅黑"/>
          <w:b/>
          <w:bCs/>
          <w:szCs w:val="21"/>
        </w:rPr>
        <w:t>5</w:t>
      </w:r>
      <w:r w:rsidRPr="009F6DFE">
        <w:rPr>
          <w:rFonts w:ascii="微软雅黑" w:eastAsia="微软雅黑" w:hAnsi="微软雅黑" w:hint="eastAsia"/>
          <w:b/>
          <w:bCs/>
          <w:szCs w:val="21"/>
        </w:rPr>
        <w:t>：</w:t>
      </w:r>
      <w:r w:rsidRPr="009F6DFE">
        <w:rPr>
          <w:rFonts w:ascii="微软雅黑" w:eastAsia="微软雅黑" w:hAnsi="微软雅黑" w:hint="eastAsia"/>
          <w:szCs w:val="21"/>
        </w:rPr>
        <w:t>后续微地址0</w:t>
      </w:r>
      <w:r w:rsidRPr="009F6DFE">
        <w:rPr>
          <w:rFonts w:ascii="微软雅黑" w:eastAsia="微软雅黑" w:hAnsi="微软雅黑"/>
          <w:szCs w:val="21"/>
        </w:rPr>
        <w:t>00101</w:t>
      </w:r>
      <w:r w:rsidRPr="009F6DFE">
        <w:rPr>
          <w:rFonts w:ascii="微软雅黑" w:eastAsia="微软雅黑" w:hAnsi="微软雅黑" w:hint="eastAsia"/>
          <w:szCs w:val="21"/>
        </w:rPr>
        <w:t>，执行这条微指令：</w:t>
      </w:r>
    </w:p>
    <w:p w14:paraId="6E439BE0" w14:textId="3CB5E7DF" w:rsidR="00C94DC0" w:rsidRDefault="00C94DC0" w:rsidP="00C94DC0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  <w:r w:rsidRPr="00C94DC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98D1D92" wp14:editId="0F26DF19">
            <wp:extent cx="1201567" cy="98884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627" cy="9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477" w14:textId="120C1966" w:rsidR="009F6DFE" w:rsidRDefault="00C94DC0" w:rsidP="009F6DFE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S</w:t>
      </w:r>
      <w:r>
        <w:rPr>
          <w:rFonts w:ascii="微软雅黑" w:eastAsia="微软雅黑" w:hAnsi="微软雅黑"/>
          <w:szCs w:val="21"/>
        </w:rPr>
        <w:t>4-S0=</w:t>
      </w:r>
      <w:r w:rsidR="006C621F">
        <w:rPr>
          <w:rFonts w:ascii="微软雅黑" w:eastAsia="微软雅黑" w:hAnsi="微软雅黑"/>
          <w:szCs w:val="21"/>
        </w:rPr>
        <w:t>1001</w:t>
      </w:r>
      <w:r w:rsidR="006C621F">
        <w:rPr>
          <w:rFonts w:ascii="微软雅黑" w:eastAsia="微软雅黑" w:hAnsi="微软雅黑" w:hint="eastAsia"/>
          <w:szCs w:val="21"/>
        </w:rPr>
        <w:t>，让A</w:t>
      </w:r>
      <w:r w:rsidR="006C621F">
        <w:rPr>
          <w:rFonts w:ascii="微软雅黑" w:eastAsia="微软雅黑" w:hAnsi="微软雅黑"/>
          <w:szCs w:val="21"/>
        </w:rPr>
        <w:t>LU</w:t>
      </w:r>
      <w:r w:rsidR="006C621F">
        <w:rPr>
          <w:rFonts w:ascii="微软雅黑" w:eastAsia="微软雅黑" w:hAnsi="微软雅黑" w:hint="eastAsia"/>
          <w:szCs w:val="21"/>
        </w:rPr>
        <w:t>做加法，</w:t>
      </w:r>
      <w:r w:rsidR="00B509C6">
        <w:rPr>
          <w:rFonts w:ascii="微软雅黑" w:eastAsia="微软雅黑" w:hAnsi="微软雅黑" w:hint="eastAsia"/>
          <w:szCs w:val="21"/>
        </w:rPr>
        <w:t>L</w:t>
      </w:r>
      <w:r w:rsidR="00B509C6">
        <w:rPr>
          <w:rFonts w:ascii="微软雅黑" w:eastAsia="微软雅黑" w:hAnsi="微软雅黑"/>
          <w:szCs w:val="21"/>
        </w:rPr>
        <w:t>DR</w:t>
      </w:r>
      <w:r w:rsidR="00B509C6">
        <w:rPr>
          <w:rFonts w:ascii="微软雅黑" w:eastAsia="微软雅黑" w:hAnsi="微软雅黑" w:hint="eastAsia"/>
          <w:szCs w:val="21"/>
        </w:rPr>
        <w:t>i代表写目的寄存器，根据寄存器译码逻辑图，</w:t>
      </w:r>
      <w:r w:rsidR="00AF5BA1">
        <w:rPr>
          <w:rFonts w:ascii="微软雅黑" w:eastAsia="微软雅黑" w:hAnsi="微软雅黑" w:hint="eastAsia"/>
          <w:szCs w:val="21"/>
        </w:rPr>
        <w:t>选中</w:t>
      </w:r>
      <w:r w:rsidR="00395257">
        <w:rPr>
          <w:rFonts w:ascii="微软雅黑" w:eastAsia="微软雅黑" w:hAnsi="微软雅黑" w:hint="eastAsia"/>
          <w:szCs w:val="21"/>
        </w:rPr>
        <w:t>U</w:t>
      </w:r>
      <w:r w:rsidR="00395257">
        <w:rPr>
          <w:rFonts w:ascii="微软雅黑" w:eastAsia="微软雅黑" w:hAnsi="微软雅黑"/>
          <w:szCs w:val="21"/>
        </w:rPr>
        <w:t>1A</w:t>
      </w:r>
      <w:r w:rsidR="00395257">
        <w:rPr>
          <w:rFonts w:ascii="微软雅黑" w:eastAsia="微软雅黑" w:hAnsi="微软雅黑" w:hint="eastAsia"/>
          <w:szCs w:val="21"/>
        </w:rPr>
        <w:t>的7</w:t>
      </w:r>
      <w:r w:rsidR="00395257">
        <w:rPr>
          <w:rFonts w:ascii="微软雅黑" w:eastAsia="微软雅黑" w:hAnsi="微软雅黑"/>
          <w:szCs w:val="21"/>
        </w:rPr>
        <w:t>4LS139</w:t>
      </w:r>
      <w:r w:rsidR="00395257">
        <w:rPr>
          <w:rFonts w:ascii="微软雅黑" w:eastAsia="微软雅黑" w:hAnsi="微软雅黑" w:hint="eastAsia"/>
          <w:szCs w:val="21"/>
        </w:rPr>
        <w:t>，由于R</w:t>
      </w:r>
      <w:r w:rsidR="00395257">
        <w:rPr>
          <w:rFonts w:ascii="微软雅黑" w:eastAsia="微软雅黑" w:hAnsi="微软雅黑"/>
          <w:szCs w:val="21"/>
        </w:rPr>
        <w:t>1</w:t>
      </w:r>
      <w:r w:rsidR="00DB47EA">
        <w:rPr>
          <w:rFonts w:ascii="微软雅黑" w:eastAsia="微软雅黑" w:hAnsi="微软雅黑" w:hint="eastAsia"/>
          <w:szCs w:val="21"/>
        </w:rPr>
        <w:t>，</w:t>
      </w:r>
      <w:r w:rsidR="00395257">
        <w:rPr>
          <w:rFonts w:ascii="微软雅黑" w:eastAsia="微软雅黑" w:hAnsi="微软雅黑"/>
          <w:szCs w:val="21"/>
        </w:rPr>
        <w:t>R0=01</w:t>
      </w:r>
      <w:r w:rsidR="00395257">
        <w:rPr>
          <w:rFonts w:ascii="微软雅黑" w:eastAsia="微软雅黑" w:hAnsi="微软雅黑" w:hint="eastAsia"/>
          <w:szCs w:val="21"/>
        </w:rPr>
        <w:t>，因此经过2</w:t>
      </w:r>
      <w:r w:rsidR="00395257">
        <w:rPr>
          <w:rFonts w:ascii="微软雅黑" w:eastAsia="微软雅黑" w:hAnsi="微软雅黑"/>
          <w:szCs w:val="21"/>
        </w:rPr>
        <w:t>-4</w:t>
      </w:r>
      <w:r w:rsidR="00395257">
        <w:rPr>
          <w:rFonts w:ascii="微软雅黑" w:eastAsia="微软雅黑" w:hAnsi="微软雅黑" w:hint="eastAsia"/>
          <w:szCs w:val="21"/>
        </w:rPr>
        <w:t>译码后L</w:t>
      </w:r>
      <w:r w:rsidR="00395257">
        <w:rPr>
          <w:rFonts w:ascii="微软雅黑" w:eastAsia="微软雅黑" w:hAnsi="微软雅黑"/>
          <w:szCs w:val="21"/>
        </w:rPr>
        <w:t>DR1</w:t>
      </w:r>
      <w:r w:rsidR="00395257">
        <w:rPr>
          <w:rFonts w:ascii="微软雅黑" w:eastAsia="微软雅黑" w:hAnsi="微软雅黑" w:hint="eastAsia"/>
          <w:szCs w:val="21"/>
        </w:rPr>
        <w:t>有效，数据写入R</w:t>
      </w:r>
      <w:r w:rsidR="00395257">
        <w:rPr>
          <w:rFonts w:ascii="微软雅黑" w:eastAsia="微软雅黑" w:hAnsi="微软雅黑"/>
          <w:szCs w:val="21"/>
        </w:rPr>
        <w:t>D=R1</w:t>
      </w:r>
      <w:r w:rsidR="00395257">
        <w:rPr>
          <w:rFonts w:ascii="微软雅黑" w:eastAsia="微软雅黑" w:hAnsi="微软雅黑" w:hint="eastAsia"/>
          <w:szCs w:val="21"/>
        </w:rPr>
        <w:t>。</w:t>
      </w:r>
    </w:p>
    <w:p w14:paraId="79E2B4FA" w14:textId="264D6B45" w:rsidR="003D547C" w:rsidRDefault="003D547C" w:rsidP="003D547C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95257">
        <w:rPr>
          <w:rFonts w:ascii="微软雅黑" w:eastAsia="微软雅黑" w:hAnsi="微软雅黑" w:hint="eastAsia"/>
          <w:b/>
          <w:bCs/>
          <w:szCs w:val="21"/>
        </w:rPr>
        <w:t>S</w:t>
      </w:r>
      <w:r w:rsidRPr="00395257">
        <w:rPr>
          <w:rFonts w:ascii="微软雅黑" w:eastAsia="微软雅黑" w:hAnsi="微软雅黑"/>
          <w:b/>
          <w:bCs/>
          <w:szCs w:val="21"/>
        </w:rPr>
        <w:t>6</w:t>
      </w:r>
      <w:r w:rsidRPr="00395257">
        <w:rPr>
          <w:rFonts w:ascii="微软雅黑" w:eastAsia="微软雅黑" w:hAnsi="微软雅黑" w:hint="eastAsia"/>
          <w:b/>
          <w:bCs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后续微地址0</w:t>
      </w:r>
      <w:r>
        <w:rPr>
          <w:rFonts w:ascii="微软雅黑" w:eastAsia="微软雅黑" w:hAnsi="微软雅黑"/>
          <w:szCs w:val="21"/>
        </w:rPr>
        <w:t>00001</w:t>
      </w:r>
      <w:r>
        <w:rPr>
          <w:rFonts w:ascii="微软雅黑" w:eastAsia="微软雅黑" w:hAnsi="微软雅黑" w:hint="eastAsia"/>
          <w:szCs w:val="21"/>
        </w:rPr>
        <w:t>，回到取指，本次任务结束。</w:t>
      </w:r>
    </w:p>
    <w:p w14:paraId="7C76AABA" w14:textId="69F26915" w:rsidR="000C39F4" w:rsidRPr="00066BF9" w:rsidRDefault="000C39F4" w:rsidP="00066BF9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6" w:name="_Toc108087013"/>
      <w:r w:rsidRPr="00066BF9">
        <w:rPr>
          <w:rFonts w:ascii="黑体" w:eastAsia="华文中宋" w:hAnsi="黑体" w:hint="eastAsia"/>
          <w:sz w:val="44"/>
          <w:szCs w:val="44"/>
        </w:rPr>
        <w:t>2</w:t>
      </w:r>
      <w:r w:rsidRPr="00066BF9">
        <w:rPr>
          <w:rFonts w:ascii="黑体" w:eastAsia="华文中宋" w:hAnsi="黑体"/>
          <w:sz w:val="44"/>
          <w:szCs w:val="44"/>
        </w:rPr>
        <w:t>.5</w:t>
      </w:r>
      <w:r w:rsidRPr="00066BF9">
        <w:rPr>
          <w:rFonts w:ascii="黑体" w:eastAsia="华文中宋" w:hAnsi="黑体" w:hint="eastAsia"/>
          <w:sz w:val="44"/>
          <w:szCs w:val="44"/>
        </w:rPr>
        <w:t>如何对模型机编程</w:t>
      </w:r>
      <w:bookmarkEnd w:id="16"/>
    </w:p>
    <w:p w14:paraId="50F4BAFC" w14:textId="206154E1" w:rsidR="000C39F4" w:rsidRPr="00066BF9" w:rsidRDefault="000C39F4" w:rsidP="00066BF9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7" w:name="_Toc108087014"/>
      <w:r w:rsidRPr="00066BF9">
        <w:rPr>
          <w:rFonts w:ascii="黑体" w:eastAsia="华文新魏" w:hAnsi="黑体"/>
          <w:sz w:val="32"/>
          <w:szCs w:val="32"/>
        </w:rPr>
        <w:t>2.5.1</w:t>
      </w:r>
      <w:r w:rsidRPr="00066BF9">
        <w:rPr>
          <w:rFonts w:ascii="黑体" w:eastAsia="华文新魏" w:hAnsi="黑体" w:hint="eastAsia"/>
          <w:sz w:val="32"/>
          <w:szCs w:val="32"/>
        </w:rPr>
        <w:t>微码写入</w:t>
      </w:r>
      <w:bookmarkEnd w:id="17"/>
    </w:p>
    <w:p w14:paraId="7A864736" w14:textId="706F9BBC" w:rsidR="008878A4" w:rsidRPr="00A41BCA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楷体" w:eastAsia="楷体" w:hAnsi="楷体"/>
          <w:szCs w:val="21"/>
        </w:rPr>
      </w:pPr>
      <w:r w:rsidRPr="00A41BCA">
        <w:rPr>
          <w:rFonts w:ascii="楷体" w:eastAsia="楷体" w:hAnsi="楷体"/>
          <w:szCs w:val="21"/>
        </w:rPr>
        <w:t>(1) 手动写入微程序</w:t>
      </w:r>
    </w:p>
    <w:p w14:paraId="499BA803" w14:textId="77777777" w:rsidR="008878A4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878A4">
        <w:rPr>
          <w:rFonts w:ascii="微软雅黑" w:eastAsia="微软雅黑" w:hAnsi="微软雅黑"/>
          <w:szCs w:val="21"/>
        </w:rPr>
        <w:t xml:space="preserve">① 将时序与操作台单元的开关 KK1 置为‘停止’档，KK3 置为‘编程’档，KK4 置为‘控存’档，KK5 置为‘置数’档。 </w:t>
      </w:r>
    </w:p>
    <w:p w14:paraId="757DCC49" w14:textId="34D9385F" w:rsidR="008878A4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878A4">
        <w:rPr>
          <w:rFonts w:ascii="微软雅黑" w:eastAsia="微软雅黑" w:hAnsi="微软雅黑"/>
          <w:szCs w:val="21"/>
        </w:rPr>
        <w:t xml:space="preserve">② 使用 CON 单元的 SD05——SD00 给出微地址，IN 单元给出低 8 位应写入的数据，连续两次按动时序与操作台的开关 ST，将 IN 单元的数据写到该单元的低 8 位。 </w:t>
      </w:r>
    </w:p>
    <w:p w14:paraId="545A6143" w14:textId="77777777" w:rsidR="008878A4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878A4">
        <w:rPr>
          <w:rFonts w:ascii="微软雅黑" w:eastAsia="微软雅黑" w:hAnsi="微软雅黑"/>
          <w:szCs w:val="21"/>
        </w:rPr>
        <w:t xml:space="preserve">③ 将时序与操作台单元的开关 KK5 置为‘加 1’档。 </w:t>
      </w:r>
    </w:p>
    <w:p w14:paraId="2E5F15E6" w14:textId="7DFA81C6" w:rsidR="008878A4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878A4">
        <w:rPr>
          <w:rFonts w:ascii="微软雅黑" w:eastAsia="微软雅黑" w:hAnsi="微软雅黑"/>
          <w:szCs w:val="21"/>
        </w:rPr>
        <w:t xml:space="preserve">④ IN 单元给出中 8 位应写入的数据，连续两次按动时序与操作台的开关 ST，将 IN 单元的数据写到该单元的中 8 位。IN 单元给出高 8 位应写入的数据，连续两次按动时序与操作台的开关 ST，将 IN 单元的数据写到该单元的高 8 位。 </w:t>
      </w:r>
    </w:p>
    <w:p w14:paraId="54E4B276" w14:textId="22803893" w:rsidR="000C39F4" w:rsidRDefault="008878A4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878A4">
        <w:rPr>
          <w:rFonts w:ascii="微软雅黑" w:eastAsia="微软雅黑" w:hAnsi="微软雅黑"/>
          <w:szCs w:val="21"/>
        </w:rPr>
        <w:t>⑤ 重复①、②、③、④四步，将</w:t>
      </w:r>
      <w:r w:rsidR="009F238C">
        <w:rPr>
          <w:rFonts w:ascii="微软雅黑" w:eastAsia="微软雅黑" w:hAnsi="微软雅黑" w:hint="eastAsia"/>
          <w:szCs w:val="21"/>
        </w:rPr>
        <w:t>所有</w:t>
      </w:r>
      <w:r w:rsidRPr="008878A4">
        <w:rPr>
          <w:rFonts w:ascii="微软雅黑" w:eastAsia="微软雅黑" w:hAnsi="微软雅黑"/>
          <w:szCs w:val="21"/>
        </w:rPr>
        <w:t>的微代码写入 2816 芯片中。</w:t>
      </w:r>
    </w:p>
    <w:p w14:paraId="37371327" w14:textId="77777777" w:rsidR="00800CF7" w:rsidRPr="00A41BCA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楷体" w:eastAsia="楷体" w:hAnsi="楷体"/>
          <w:szCs w:val="21"/>
        </w:rPr>
      </w:pPr>
      <w:r w:rsidRPr="00A41BCA">
        <w:rPr>
          <w:rFonts w:ascii="楷体" w:eastAsia="楷体" w:hAnsi="楷体"/>
          <w:szCs w:val="21"/>
        </w:rPr>
        <w:t xml:space="preserve">(2) 手动校验微程序 </w:t>
      </w:r>
    </w:p>
    <w:p w14:paraId="0C17D7FB" w14:textId="77777777" w:rsidR="00800CF7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00CF7">
        <w:rPr>
          <w:rFonts w:ascii="微软雅黑" w:eastAsia="微软雅黑" w:hAnsi="微软雅黑"/>
          <w:szCs w:val="21"/>
        </w:rPr>
        <w:t xml:space="preserve">① 将时序与操作台单元的开关 KK1 置为‘停止’档，KK3 置为‘校验’档，KK4 置为‘控存’档，KK5 置为‘置数’档。 </w:t>
      </w:r>
    </w:p>
    <w:p w14:paraId="76D117C7" w14:textId="77777777" w:rsidR="00800CF7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00CF7">
        <w:rPr>
          <w:rFonts w:ascii="微软雅黑" w:eastAsia="微软雅黑" w:hAnsi="微软雅黑"/>
          <w:szCs w:val="21"/>
        </w:rPr>
        <w:t xml:space="preserve">② 使用 CON 单元的 SD05——SD00 给出微地址，连续两次按动时序与操作台的开关 ST， MC 单元的指数据指示灯 M7——M0 显示该单元的低 8 位。 </w:t>
      </w:r>
    </w:p>
    <w:p w14:paraId="24C1212A" w14:textId="77777777" w:rsidR="00800CF7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00CF7">
        <w:rPr>
          <w:rFonts w:ascii="微软雅黑" w:eastAsia="微软雅黑" w:hAnsi="微软雅黑"/>
          <w:szCs w:val="21"/>
        </w:rPr>
        <w:t xml:space="preserve">③ 将时序与操作台单元的开关 KK5 置为‘加 1’档。 </w:t>
      </w:r>
    </w:p>
    <w:p w14:paraId="58019093" w14:textId="236B140A" w:rsidR="00800CF7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00CF7">
        <w:rPr>
          <w:rFonts w:ascii="微软雅黑" w:eastAsia="微软雅黑" w:hAnsi="微软雅黑"/>
          <w:szCs w:val="21"/>
        </w:rPr>
        <w:t xml:space="preserve">④ 连续两次按动时序与操作台的开关 ST，MC 单元的指数据指示灯 M15——M8 显示该单元的中 8 位，MC 单元的指数据指示灯 M23——M16 显示该单元的高 8 位。 </w:t>
      </w:r>
    </w:p>
    <w:p w14:paraId="44953FBB" w14:textId="5DEC8BCA" w:rsidR="008878A4" w:rsidRDefault="00800CF7" w:rsidP="008878A4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800CF7">
        <w:rPr>
          <w:rFonts w:ascii="微软雅黑" w:eastAsia="微软雅黑" w:hAnsi="微软雅黑"/>
          <w:szCs w:val="21"/>
        </w:rPr>
        <w:t>⑤ 重复①、②、③、④四步，完成对微代码的校验。如果校验出微代码写入错误，重新写入、校验，直至确认微指令的输入无误为止。</w:t>
      </w:r>
    </w:p>
    <w:p w14:paraId="10CDC9BB" w14:textId="4478229E" w:rsidR="000C39F4" w:rsidRPr="00066BF9" w:rsidRDefault="000C39F4" w:rsidP="00066BF9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8" w:name="_Toc108087015"/>
      <w:r w:rsidRPr="00066BF9">
        <w:rPr>
          <w:rFonts w:ascii="黑体" w:eastAsia="华文新魏" w:hAnsi="黑体" w:hint="eastAsia"/>
          <w:sz w:val="32"/>
          <w:szCs w:val="32"/>
        </w:rPr>
        <w:t>2</w:t>
      </w:r>
      <w:r w:rsidRPr="00066BF9">
        <w:rPr>
          <w:rFonts w:ascii="黑体" w:eastAsia="华文新魏" w:hAnsi="黑体"/>
          <w:sz w:val="32"/>
          <w:szCs w:val="32"/>
        </w:rPr>
        <w:t>.5.2</w:t>
      </w:r>
      <w:r w:rsidRPr="00066BF9">
        <w:rPr>
          <w:rFonts w:ascii="黑体" w:eastAsia="华文新魏" w:hAnsi="黑体" w:hint="eastAsia"/>
          <w:sz w:val="32"/>
          <w:szCs w:val="32"/>
        </w:rPr>
        <w:t>应用程序写入</w:t>
      </w:r>
      <w:bookmarkEnd w:id="18"/>
    </w:p>
    <w:p w14:paraId="5B19BCCC" w14:textId="1C6E4C96" w:rsidR="00A41BCA" w:rsidRPr="00A41BCA" w:rsidRDefault="000244DF" w:rsidP="00A41BCA">
      <w:pPr>
        <w:adjustRightInd w:val="0"/>
        <w:snapToGrid w:val="0"/>
        <w:spacing w:line="360" w:lineRule="auto"/>
        <w:ind w:firstLineChars="200" w:firstLine="420"/>
        <w:rPr>
          <w:rFonts w:ascii="楷体" w:eastAsia="楷体" w:hAnsi="楷体"/>
          <w:szCs w:val="21"/>
        </w:rPr>
      </w:pPr>
      <w:r w:rsidRPr="00A41BCA">
        <w:rPr>
          <w:rFonts w:ascii="楷体" w:eastAsia="楷体" w:hAnsi="楷体"/>
          <w:szCs w:val="21"/>
        </w:rPr>
        <w:t>(</w:t>
      </w:r>
      <w:r w:rsidR="00A41BCA" w:rsidRPr="00A41BCA">
        <w:rPr>
          <w:rFonts w:ascii="楷体" w:eastAsia="楷体" w:hAnsi="楷体"/>
          <w:szCs w:val="21"/>
        </w:rPr>
        <w:t>1</w:t>
      </w:r>
      <w:r w:rsidRPr="00A41BCA">
        <w:rPr>
          <w:rFonts w:ascii="楷体" w:eastAsia="楷体" w:hAnsi="楷体"/>
          <w:szCs w:val="21"/>
        </w:rPr>
        <w:t xml:space="preserve">) 手动写入机器程序 </w:t>
      </w:r>
    </w:p>
    <w:p w14:paraId="37D6AB92" w14:textId="56BB9B26" w:rsidR="00A41BCA" w:rsidRDefault="000244DF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0244DF">
        <w:rPr>
          <w:rFonts w:ascii="微软雅黑" w:eastAsia="微软雅黑" w:hAnsi="微软雅黑"/>
          <w:szCs w:val="21"/>
        </w:rPr>
        <w:t xml:space="preserve">① 将时序与操作台单元的开关 KK1 置为‘停止’档，KK3 置为‘编程’档，KK4 置为‘主存’档，KK5 置为‘置数’档。 </w:t>
      </w:r>
    </w:p>
    <w:p w14:paraId="04873D32" w14:textId="763BE7AE" w:rsidR="00A41BCA" w:rsidRDefault="000244DF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0244DF">
        <w:rPr>
          <w:rFonts w:ascii="微软雅黑" w:eastAsia="微软雅黑" w:hAnsi="微软雅黑"/>
          <w:szCs w:val="21"/>
        </w:rPr>
        <w:t xml:space="preserve">② 使用 CON 单元的 SD07——SD00 给出地址，IN 单元给出该单元应写入的数据，连续两次按动时序与操作台的开关 ST，将 IN 单元的数据写到该存储器单元。 </w:t>
      </w:r>
    </w:p>
    <w:p w14:paraId="5769B4BC" w14:textId="77777777" w:rsidR="00A41BCA" w:rsidRDefault="000244DF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0244DF">
        <w:rPr>
          <w:rFonts w:ascii="微软雅黑" w:eastAsia="微软雅黑" w:hAnsi="微软雅黑"/>
          <w:szCs w:val="21"/>
        </w:rPr>
        <w:t xml:space="preserve">③ 将时序与操作台单元的开关 KK5 置为‘加 1’档。 </w:t>
      </w:r>
    </w:p>
    <w:p w14:paraId="0A82B293" w14:textId="7333E71C" w:rsidR="00A41BCA" w:rsidRDefault="000244DF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0244DF">
        <w:rPr>
          <w:rFonts w:ascii="微软雅黑" w:eastAsia="微软雅黑" w:hAnsi="微软雅黑"/>
          <w:szCs w:val="21"/>
        </w:rPr>
        <w:t>④ IN 单元给出下一地址（地址自动加 1）应写入的数据，连续两次按动时序与操作台的开关 ST，将 IN 单元的数据写到该单元中。然后地址会又自加 1，只需在 IN 单元输入后续地址的</w:t>
      </w:r>
      <w:r w:rsidR="00A41BCA" w:rsidRPr="00A41BCA">
        <w:rPr>
          <w:rFonts w:ascii="微软雅黑" w:eastAsia="微软雅黑" w:hAnsi="微软雅黑"/>
          <w:szCs w:val="21"/>
        </w:rPr>
        <w:t xml:space="preserve">数据，连续两次按动时序与操作台的开关 ST，即可完成对该单元的写入。 </w:t>
      </w:r>
    </w:p>
    <w:p w14:paraId="2DABB82A" w14:textId="77777777" w:rsid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 xml:space="preserve">⑤ 亦可重复①、②两步，将所有机器指令写入主存芯片中。 </w:t>
      </w:r>
    </w:p>
    <w:p w14:paraId="33793664" w14:textId="57740670" w:rsidR="00A41BCA" w:rsidRP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楷体" w:eastAsia="楷体" w:hAnsi="楷体"/>
          <w:szCs w:val="21"/>
        </w:rPr>
      </w:pPr>
      <w:r w:rsidRPr="00A41BCA">
        <w:rPr>
          <w:rFonts w:ascii="楷体" w:eastAsia="楷体" w:hAnsi="楷体"/>
          <w:szCs w:val="21"/>
        </w:rPr>
        <w:t>(2) 手动校验机器程序</w:t>
      </w:r>
    </w:p>
    <w:p w14:paraId="481CDA5C" w14:textId="29360267" w:rsid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 xml:space="preserve">①将时序与操作台单元的开关 KK1 置为‘停止’档，KK3 置为‘校验’档，KK4 置为‘主存’档，KK5 置为‘置数’档。 </w:t>
      </w:r>
    </w:p>
    <w:p w14:paraId="7AF96CB7" w14:textId="77777777" w:rsid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 xml:space="preserve">② 使用 CON 单元的 SD07——SD00 给出地址，连续两次按动时序与操作台的开关 ST，CPU 内总线的指数据指示灯 D7——D0 显示该单元的数据。 </w:t>
      </w:r>
    </w:p>
    <w:p w14:paraId="3C4B3788" w14:textId="77777777" w:rsid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 xml:space="preserve">③ 将时序与操作台单元的开关 KK5 置为‘加 1’档。 </w:t>
      </w:r>
    </w:p>
    <w:p w14:paraId="4E00F022" w14:textId="016666A2" w:rsidR="00A41BCA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 xml:space="preserve">④ 连续两次按动时序与操作台的开关 ST，地址自动加 1，CPU 内总线的指数据指示灯 D7 ——D0 显示该单元的数据。此后每两次按动时序与操作台的开关 ST，地址自动加 1，CPU 内总线的指数据指示灯 D7——D0 显示该单元的数据，继续进行该操作，直至完成校验，如发现错误，则返回写入，然后校验，直至确认输入的所有指令准确无误。 </w:t>
      </w:r>
    </w:p>
    <w:p w14:paraId="771EE55D" w14:textId="2C9E3FC3" w:rsidR="000C39F4" w:rsidRPr="000C39F4" w:rsidRDefault="00A41BCA" w:rsidP="00A41BC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41BCA">
        <w:rPr>
          <w:rFonts w:ascii="微软雅黑" w:eastAsia="微软雅黑" w:hAnsi="微软雅黑"/>
          <w:szCs w:val="21"/>
        </w:rPr>
        <w:t>⑤ 亦可重复①、②两步，完成对指令码的校验。如果校验出指令码写入错误，重新写入、 校验，直至确认指令码的输入无误为止。</w:t>
      </w:r>
    </w:p>
    <w:p w14:paraId="2E437CB7" w14:textId="6A3CE7AC" w:rsidR="00827924" w:rsidRPr="006A7A88" w:rsidRDefault="00827924" w:rsidP="006A7A88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19" w:name="_Toc108087016"/>
      <w:r w:rsidRPr="006A7A88">
        <w:rPr>
          <w:rFonts w:ascii="黑体" w:eastAsia="黑体" w:hAnsi="黑体" w:hint="eastAsia"/>
          <w:b/>
          <w:bCs/>
          <w:sz w:val="52"/>
          <w:szCs w:val="52"/>
        </w:rPr>
        <w:t>3</w:t>
      </w:r>
      <w:r w:rsidRPr="006A7A88">
        <w:rPr>
          <w:rFonts w:ascii="黑体" w:eastAsia="黑体" w:hAnsi="黑体"/>
          <w:b/>
          <w:bCs/>
          <w:sz w:val="52"/>
          <w:szCs w:val="52"/>
        </w:rPr>
        <w:t>.</w:t>
      </w:r>
      <w:r w:rsidRPr="006A7A88">
        <w:rPr>
          <w:rFonts w:ascii="黑体" w:eastAsia="黑体" w:hAnsi="黑体" w:hint="eastAsia"/>
          <w:b/>
          <w:bCs/>
          <w:sz w:val="52"/>
          <w:szCs w:val="52"/>
        </w:rPr>
        <w:t>微码设计</w:t>
      </w:r>
      <w:bookmarkEnd w:id="19"/>
    </w:p>
    <w:p w14:paraId="226CF13E" w14:textId="7E49C714" w:rsidR="0023498A" w:rsidRDefault="006A7A8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这部分介绍如何扩展指令以及微码表的具体内容。</w:t>
      </w:r>
    </w:p>
    <w:p w14:paraId="721BF35F" w14:textId="4ACDCB54" w:rsidR="00827924" w:rsidRPr="006A7A88" w:rsidRDefault="00827924" w:rsidP="006A7A88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0" w:name="_Toc108087017"/>
      <w:r w:rsidRPr="006A7A88">
        <w:rPr>
          <w:rFonts w:ascii="黑体" w:eastAsia="华文中宋" w:hAnsi="黑体" w:hint="eastAsia"/>
          <w:sz w:val="44"/>
          <w:szCs w:val="44"/>
        </w:rPr>
        <w:t>3</w:t>
      </w:r>
      <w:r w:rsidRPr="006A7A88">
        <w:rPr>
          <w:rFonts w:ascii="黑体" w:eastAsia="华文中宋" w:hAnsi="黑体"/>
          <w:sz w:val="44"/>
          <w:szCs w:val="44"/>
        </w:rPr>
        <w:t>.1</w:t>
      </w:r>
      <w:r w:rsidRPr="006A7A88">
        <w:rPr>
          <w:rFonts w:ascii="黑体" w:eastAsia="华文中宋" w:hAnsi="黑体" w:hint="eastAsia"/>
          <w:sz w:val="44"/>
          <w:szCs w:val="44"/>
        </w:rPr>
        <w:t>新增指令功能及分析</w:t>
      </w:r>
      <w:bookmarkEnd w:id="20"/>
    </w:p>
    <w:p w14:paraId="53FE4349" w14:textId="5DDF0794" w:rsidR="0023498A" w:rsidRDefault="00964C2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我们决定新增一条异或指令，命令代码1</w:t>
      </w:r>
      <w:r>
        <w:rPr>
          <w:rFonts w:ascii="微软雅黑" w:eastAsia="微软雅黑" w:hAnsi="微软雅黑"/>
          <w:szCs w:val="21"/>
        </w:rPr>
        <w:t>011</w:t>
      </w:r>
      <w:r>
        <w:rPr>
          <w:rFonts w:ascii="微软雅黑" w:eastAsia="微软雅黑" w:hAnsi="微软雅黑" w:hint="eastAsia"/>
          <w:szCs w:val="21"/>
        </w:rPr>
        <w:t>，</w:t>
      </w:r>
      <w:r w:rsidR="00A66AE7" w:rsidRPr="00A66AE7">
        <w:rPr>
          <w:rFonts w:ascii="微软雅黑" w:eastAsia="微软雅黑" w:hAnsi="微软雅黑" w:hint="eastAsia"/>
          <w:szCs w:val="21"/>
        </w:rPr>
        <w:t>助记符是</w:t>
      </w:r>
      <w:r w:rsidR="00A66AE7" w:rsidRPr="00A66AE7">
        <w:rPr>
          <w:rFonts w:ascii="微软雅黑" w:eastAsia="微软雅黑" w:hAnsi="微软雅黑"/>
          <w:szCs w:val="21"/>
        </w:rPr>
        <w:t>XOR RD RS，含义是(RS) XOR (RD) -&gt; RD</w:t>
      </w:r>
      <w:r w:rsidR="00AE6F2D">
        <w:rPr>
          <w:rFonts w:ascii="微软雅黑" w:eastAsia="微软雅黑" w:hAnsi="微软雅黑" w:hint="eastAsia"/>
          <w:szCs w:val="21"/>
        </w:rPr>
        <w:t>。</w:t>
      </w:r>
    </w:p>
    <w:p w14:paraId="5032A4BD" w14:textId="40F570EC" w:rsidR="00AE6F2D" w:rsidRDefault="00AE6F2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由于</w:t>
      </w:r>
      <w:r w:rsidR="004D73A2">
        <w:rPr>
          <w:rFonts w:ascii="微软雅黑" w:eastAsia="微软雅黑" w:hAnsi="微软雅黑" w:hint="eastAsia"/>
          <w:szCs w:val="21"/>
        </w:rPr>
        <w:t>A</w:t>
      </w:r>
      <w:r w:rsidR="004D73A2">
        <w:rPr>
          <w:rFonts w:ascii="微软雅黑" w:eastAsia="微软雅黑" w:hAnsi="微软雅黑"/>
          <w:szCs w:val="21"/>
        </w:rPr>
        <w:t>LU</w:t>
      </w:r>
      <w:r w:rsidR="004D73A2">
        <w:rPr>
          <w:rFonts w:ascii="微软雅黑" w:eastAsia="微软雅黑" w:hAnsi="微软雅黑" w:hint="eastAsia"/>
          <w:szCs w:val="21"/>
        </w:rPr>
        <w:t>没有直接异或运算，因此必须使用传统的与或非模拟，根据</w:t>
      </w:r>
    </w:p>
    <w:p w14:paraId="67EB076F" w14:textId="66831B73" w:rsidR="004D73A2" w:rsidRDefault="00AC332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m:oMathPara>
        <m:oMath>
          <m:r>
            <w:rPr>
              <w:rFonts w:ascii="Cambria Math" w:eastAsia="微软雅黑" w:hAnsi="Cambria Math"/>
              <w:szCs w:val="21"/>
            </w:rPr>
            <m:t>A⨁B=</m:t>
          </m:r>
          <m:acc>
            <m:accPr>
              <m:chr m:val="̅"/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eastAsia="微软雅黑" w:hAnsi="Cambria Math"/>
                  <w:szCs w:val="21"/>
                </w:rPr>
                <m:t>A</m:t>
              </m:r>
            </m:e>
          </m:acc>
          <m:r>
            <w:rPr>
              <w:rFonts w:ascii="Cambria Math" w:eastAsia="微软雅黑" w:hAnsi="Cambria Math"/>
              <w:szCs w:val="21"/>
            </w:rPr>
            <m:t>B+A</m:t>
          </m:r>
          <m:acc>
            <m:accPr>
              <m:chr m:val="̅"/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eastAsia="微软雅黑" w:hAnsi="Cambria Math"/>
                  <w:szCs w:val="21"/>
                </w:rPr>
                <m:t>B</m:t>
              </m:r>
            </m:e>
          </m:acc>
        </m:oMath>
      </m:oMathPara>
    </w:p>
    <w:p w14:paraId="2E627433" w14:textId="6F446A42" w:rsidR="004D73A2" w:rsidRDefault="00AC332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我们可以得到以下思路</w:t>
      </w:r>
      <w:r w:rsidR="00A5489B">
        <w:rPr>
          <w:rFonts w:ascii="微软雅黑" w:eastAsia="微软雅黑" w:hAnsi="微软雅黑" w:hint="eastAsia"/>
          <w:szCs w:val="21"/>
        </w:rPr>
        <w:t>：</w:t>
      </w:r>
    </w:p>
    <w:p w14:paraId="2226ED9A" w14:textId="30534EC4" w:rsidR="002D676F" w:rsidRPr="00CE383F" w:rsidRDefault="002D676F" w:rsidP="00CE383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CE383F">
        <w:rPr>
          <w:rFonts w:ascii="微软雅黑" w:eastAsia="微软雅黑" w:hAnsi="微软雅黑" w:hint="eastAsia"/>
          <w:szCs w:val="21"/>
        </w:rPr>
        <w:t>S</w:t>
      </w:r>
      <w:r w:rsidRPr="00CE383F">
        <w:rPr>
          <w:rFonts w:ascii="微软雅黑" w:eastAsia="微软雅黑" w:hAnsi="微软雅黑"/>
          <w:szCs w:val="21"/>
        </w:rPr>
        <w:t>0</w:t>
      </w:r>
      <w:r w:rsidRPr="00CE383F">
        <w:rPr>
          <w:rFonts w:ascii="微软雅黑" w:eastAsia="微软雅黑" w:hAnsi="微软雅黑" w:hint="eastAsia"/>
          <w:szCs w:val="21"/>
        </w:rPr>
        <w:t>：</w:t>
      </w:r>
      <w:r w:rsidR="00A0063A" w:rsidRPr="00CE383F">
        <w:rPr>
          <w:rFonts w:ascii="微软雅黑" w:eastAsia="微软雅黑" w:hAnsi="微软雅黑" w:hint="eastAsia"/>
          <w:szCs w:val="21"/>
        </w:rPr>
        <w:t>R</w:t>
      </w:r>
      <w:r w:rsidR="00BB3105">
        <w:rPr>
          <w:rFonts w:ascii="微软雅黑" w:eastAsia="微软雅黑" w:hAnsi="微软雅黑"/>
          <w:szCs w:val="21"/>
        </w:rPr>
        <w:t>S</w:t>
      </w:r>
      <w:r w:rsidR="00A0063A" w:rsidRPr="00CE383F">
        <w:rPr>
          <w:rFonts w:ascii="微软雅黑" w:eastAsia="微软雅黑" w:hAnsi="微软雅黑"/>
          <w:szCs w:val="21"/>
        </w:rPr>
        <w:t>-&gt;A</w:t>
      </w:r>
    </w:p>
    <w:p w14:paraId="7AE26F65" w14:textId="34D17C97" w:rsidR="00A0063A" w:rsidRPr="00CE383F" w:rsidRDefault="00A0063A" w:rsidP="00CE383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CE383F">
        <w:rPr>
          <w:rFonts w:ascii="微软雅黑" w:eastAsia="微软雅黑" w:hAnsi="微软雅黑" w:hint="eastAsia"/>
          <w:szCs w:val="21"/>
        </w:rPr>
        <w:t>S</w:t>
      </w:r>
      <w:r w:rsidRPr="00CE383F">
        <w:rPr>
          <w:rFonts w:ascii="微软雅黑" w:eastAsia="微软雅黑" w:hAnsi="微软雅黑"/>
          <w:szCs w:val="21"/>
        </w:rPr>
        <w:t>1</w:t>
      </w:r>
      <w:r w:rsidRPr="00CE383F">
        <w:rPr>
          <w:rFonts w:ascii="微软雅黑" w:eastAsia="微软雅黑" w:hAnsi="微软雅黑" w:hint="eastAsia"/>
          <w:szCs w:val="21"/>
        </w:rPr>
        <w:t>：</w:t>
      </w:r>
      <w:r w:rsidR="00475D13">
        <w:rPr>
          <w:rFonts w:ascii="微软雅黑" w:eastAsia="微软雅黑" w:hAnsi="微软雅黑"/>
          <w:szCs w:val="21"/>
        </w:rPr>
        <w:t>A/-&gt;A</w:t>
      </w:r>
    </w:p>
    <w:p w14:paraId="1028259A" w14:textId="345AC2F7" w:rsidR="00A0063A" w:rsidRPr="0035146F" w:rsidRDefault="00A0063A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2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475D13">
        <w:rPr>
          <w:rFonts w:ascii="微软雅黑" w:eastAsia="微软雅黑" w:hAnsi="微软雅黑"/>
          <w:szCs w:val="21"/>
        </w:rPr>
        <w:t>RD-&gt;B</w:t>
      </w:r>
    </w:p>
    <w:p w14:paraId="61FF5ED7" w14:textId="508D1125" w:rsidR="006F24B6" w:rsidRPr="0035146F" w:rsidRDefault="006F24B6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3</w:t>
      </w:r>
      <w:r w:rsidRPr="0035146F">
        <w:rPr>
          <w:rFonts w:ascii="微软雅黑" w:eastAsia="微软雅黑" w:hAnsi="微软雅黑" w:hint="eastAsia"/>
          <w:szCs w:val="21"/>
        </w:rPr>
        <w:t>：A</w:t>
      </w:r>
      <w:r w:rsidRPr="0035146F">
        <w:rPr>
          <w:rFonts w:ascii="微软雅黑" w:eastAsia="微软雅黑" w:hAnsi="微软雅黑"/>
          <w:szCs w:val="21"/>
        </w:rPr>
        <w:t>B-</w:t>
      </w:r>
      <w:r w:rsidRPr="0035146F">
        <w:rPr>
          <w:rFonts w:ascii="微软雅黑" w:eastAsia="微软雅黑" w:hAnsi="微软雅黑" w:hint="eastAsia"/>
          <w:szCs w:val="21"/>
        </w:rPr>
        <w:t>&gt;</w:t>
      </w:r>
      <w:r w:rsidRPr="0035146F">
        <w:rPr>
          <w:rFonts w:ascii="微软雅黑" w:eastAsia="微软雅黑" w:hAnsi="微软雅黑"/>
          <w:szCs w:val="21"/>
        </w:rPr>
        <w:t>RD</w:t>
      </w:r>
    </w:p>
    <w:p w14:paraId="32569E8B" w14:textId="76738D5B" w:rsidR="006F24B6" w:rsidRPr="0035146F" w:rsidRDefault="006F24B6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4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DF0B46">
        <w:rPr>
          <w:rFonts w:ascii="微软雅黑" w:eastAsia="微软雅黑" w:hAnsi="微软雅黑"/>
          <w:szCs w:val="21"/>
        </w:rPr>
        <w:t>B-&gt;A</w:t>
      </w:r>
    </w:p>
    <w:p w14:paraId="1DF88FD9" w14:textId="2E286D44" w:rsidR="006F24B6" w:rsidRPr="0035146F" w:rsidRDefault="006F24B6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5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DF0B46">
        <w:rPr>
          <w:rFonts w:ascii="微软雅黑" w:eastAsia="微软雅黑" w:hAnsi="微软雅黑"/>
          <w:szCs w:val="21"/>
        </w:rPr>
        <w:t>A/-&gt;A</w:t>
      </w:r>
    </w:p>
    <w:p w14:paraId="549C16A2" w14:textId="44C58ECC" w:rsidR="006F24B6" w:rsidRPr="0035146F" w:rsidRDefault="00CE383F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6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E83C63">
        <w:rPr>
          <w:rFonts w:ascii="微软雅黑" w:eastAsia="微软雅黑" w:hAnsi="微软雅黑"/>
          <w:szCs w:val="21"/>
        </w:rPr>
        <w:t>RS-&gt;B</w:t>
      </w:r>
    </w:p>
    <w:p w14:paraId="097058A2" w14:textId="5B513172" w:rsidR="00CE383F" w:rsidRDefault="00CE383F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7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575856">
        <w:rPr>
          <w:rFonts w:ascii="微软雅黑" w:eastAsia="微软雅黑" w:hAnsi="微软雅黑"/>
          <w:szCs w:val="21"/>
        </w:rPr>
        <w:t>AB-&gt;A</w:t>
      </w:r>
    </w:p>
    <w:p w14:paraId="1B90072F" w14:textId="2C3FED66" w:rsidR="0035146F" w:rsidRDefault="0035146F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35146F">
        <w:rPr>
          <w:rFonts w:ascii="微软雅黑" w:eastAsia="微软雅黑" w:hAnsi="微软雅黑" w:hint="eastAsia"/>
          <w:szCs w:val="21"/>
        </w:rPr>
        <w:t>S</w:t>
      </w:r>
      <w:r w:rsidRPr="0035146F">
        <w:rPr>
          <w:rFonts w:ascii="微软雅黑" w:eastAsia="微软雅黑" w:hAnsi="微软雅黑"/>
          <w:szCs w:val="21"/>
        </w:rPr>
        <w:t>8</w:t>
      </w:r>
      <w:r w:rsidRPr="0035146F">
        <w:rPr>
          <w:rFonts w:ascii="微软雅黑" w:eastAsia="微软雅黑" w:hAnsi="微软雅黑" w:hint="eastAsia"/>
          <w:szCs w:val="21"/>
        </w:rPr>
        <w:t>：</w:t>
      </w:r>
      <w:r w:rsidR="00575856">
        <w:rPr>
          <w:rFonts w:ascii="微软雅黑" w:eastAsia="微软雅黑" w:hAnsi="微软雅黑"/>
          <w:szCs w:val="21"/>
        </w:rPr>
        <w:t>RD-&gt;B</w:t>
      </w:r>
    </w:p>
    <w:p w14:paraId="618CD52B" w14:textId="6E947057" w:rsidR="00575856" w:rsidRDefault="005858C2" w:rsidP="0035146F">
      <w:pPr>
        <w:pStyle w:val="ListParagraph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S9</w:t>
      </w:r>
      <w:r>
        <w:rPr>
          <w:rFonts w:ascii="微软雅黑" w:eastAsia="微软雅黑" w:hAnsi="微软雅黑" w:hint="eastAsia"/>
          <w:szCs w:val="21"/>
        </w:rPr>
        <w:t>：</w:t>
      </w:r>
      <w:r w:rsidR="00575856">
        <w:rPr>
          <w:rFonts w:ascii="微软雅黑" w:eastAsia="微软雅黑" w:hAnsi="微软雅黑" w:hint="eastAsia"/>
          <w:szCs w:val="21"/>
        </w:rPr>
        <w:t>A</w:t>
      </w:r>
      <w:r w:rsidR="00575856">
        <w:rPr>
          <w:rFonts w:ascii="微软雅黑" w:eastAsia="微软雅黑" w:hAnsi="微软雅黑"/>
          <w:szCs w:val="21"/>
        </w:rPr>
        <w:t>+B-&gt;RD</w:t>
      </w:r>
    </w:p>
    <w:p w14:paraId="6E5438DF" w14:textId="757A10B6" w:rsidR="0035146F" w:rsidRPr="0035146F" w:rsidRDefault="0035146F" w:rsidP="0035146F">
      <w:pPr>
        <w:adjustRightInd w:val="0"/>
        <w:snapToGrid w:val="0"/>
        <w:spacing w:line="360" w:lineRule="auto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上述过程翻译为微码，就是新增微指令设计</w:t>
      </w:r>
    </w:p>
    <w:p w14:paraId="3D55CC67" w14:textId="486F9650" w:rsidR="00827924" w:rsidRPr="006A7A88" w:rsidRDefault="00827924" w:rsidP="006A7A88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1" w:name="_Toc108087018"/>
      <w:r w:rsidRPr="006A7A88">
        <w:rPr>
          <w:rFonts w:ascii="黑体" w:eastAsia="华文中宋" w:hAnsi="黑体" w:hint="eastAsia"/>
          <w:sz w:val="44"/>
          <w:szCs w:val="44"/>
        </w:rPr>
        <w:t>3</w:t>
      </w:r>
      <w:r w:rsidRPr="006A7A88">
        <w:rPr>
          <w:rFonts w:ascii="黑体" w:eastAsia="华文中宋" w:hAnsi="黑体"/>
          <w:sz w:val="44"/>
          <w:szCs w:val="44"/>
        </w:rPr>
        <w:t>.2</w:t>
      </w:r>
      <w:r w:rsidR="0023498A" w:rsidRPr="006A7A88">
        <w:rPr>
          <w:rFonts w:ascii="黑体" w:eastAsia="华文中宋" w:hAnsi="黑体" w:hint="eastAsia"/>
          <w:sz w:val="44"/>
          <w:szCs w:val="44"/>
        </w:rPr>
        <w:t>改进后的微码表</w:t>
      </w:r>
      <w:bookmarkEnd w:id="21"/>
    </w:p>
    <w:p w14:paraId="7BE65D24" w14:textId="0B6411CD" w:rsidR="0023498A" w:rsidRDefault="00AE6F2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我们充分利用可用空间，如表所示，红色为新增内容</w:t>
      </w:r>
    </w:p>
    <w:tbl>
      <w:tblPr>
        <w:tblStyle w:val="4-61"/>
        <w:tblW w:w="0" w:type="auto"/>
        <w:tblLook w:val="04A0" w:firstRow="1" w:lastRow="0" w:firstColumn="1" w:lastColumn="0" w:noHBand="0" w:noVBand="1"/>
      </w:tblPr>
      <w:tblGrid>
        <w:gridCol w:w="940"/>
        <w:gridCol w:w="1299"/>
        <w:gridCol w:w="2583"/>
        <w:gridCol w:w="961"/>
        <w:gridCol w:w="946"/>
        <w:gridCol w:w="943"/>
        <w:gridCol w:w="943"/>
        <w:gridCol w:w="943"/>
        <w:gridCol w:w="898"/>
      </w:tblGrid>
      <w:tr w:rsidR="00C230DA" w:rsidRPr="001859C8" w14:paraId="75E1DB5D" w14:textId="77777777" w:rsidTr="00FF3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DE1A84B" w14:textId="77777777" w:rsidR="0013433F" w:rsidRPr="0013433F" w:rsidRDefault="0013433F" w:rsidP="00FF35A7">
            <w:pPr>
              <w:widowControl/>
              <w:jc w:val="center"/>
              <w:rPr>
                <w:rFonts w:ascii="微软雅黑" w:eastAsia="微软雅黑" w:hAnsi="华文中宋" w:cs="宋体"/>
                <w:sz w:val="16"/>
                <w:szCs w:val="16"/>
              </w:rPr>
            </w:pP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>地址</w:t>
            </w:r>
          </w:p>
        </w:tc>
        <w:tc>
          <w:tcPr>
            <w:tcW w:w="1332" w:type="dxa"/>
            <w:hideMark/>
          </w:tcPr>
          <w:p w14:paraId="15020C52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华文中宋" w:cs="宋体"/>
                <w:sz w:val="16"/>
                <w:szCs w:val="16"/>
              </w:rPr>
            </w:pP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 xml:space="preserve">十六进制表示 </w:t>
            </w:r>
          </w:p>
        </w:tc>
        <w:tc>
          <w:tcPr>
            <w:tcW w:w="2615" w:type="dxa"/>
            <w:hideMark/>
          </w:tcPr>
          <w:p w14:paraId="0A9F511A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华文中宋" w:cs="宋体"/>
                <w:sz w:val="16"/>
                <w:szCs w:val="16"/>
              </w:rPr>
            </w:pP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>二进制表示</w:t>
            </w:r>
          </w:p>
        </w:tc>
        <w:tc>
          <w:tcPr>
            <w:tcW w:w="960" w:type="dxa"/>
            <w:hideMark/>
          </w:tcPr>
          <w:p w14:paraId="1CF70579" w14:textId="51040DB0" w:rsidR="0013433F" w:rsidRPr="0013433F" w:rsidRDefault="003A03CD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华文中宋" w:cs="宋体"/>
                <w:sz w:val="16"/>
                <w:szCs w:val="16"/>
              </w:rPr>
            </w:pPr>
            <w:r>
              <w:rPr>
                <w:rFonts w:ascii="微软雅黑" w:eastAsia="微软雅黑" w:hAnsi="华文中宋" w:cs="宋体"/>
                <w:sz w:val="16"/>
                <w:szCs w:val="16"/>
              </w:rPr>
              <w:t>X</w:t>
            </w:r>
            <w:r w:rsidR="0013433F"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> </w:t>
            </w:r>
            <w:r w:rsidR="0013433F">
              <w:rPr>
                <w:rFonts w:ascii="微软雅黑" w:eastAsia="微软雅黑" w:hAnsi="华文中宋" w:cs="宋体"/>
                <w:sz w:val="16"/>
                <w:szCs w:val="16"/>
              </w:rPr>
              <w:t xml:space="preserve">CN </w:t>
            </w:r>
            <w:r w:rsidR="00F45085">
              <w:rPr>
                <w:rFonts w:ascii="微软雅黑" w:eastAsia="微软雅黑" w:hAnsi="华文中宋" w:cs="宋体"/>
                <w:sz w:val="16"/>
                <w:szCs w:val="16"/>
              </w:rPr>
              <w:t>WR</w:t>
            </w:r>
            <w:r w:rsidR="009B2557">
              <w:rPr>
                <w:rFonts w:ascii="微软雅黑" w:eastAsia="微软雅黑" w:hAnsi="华文中宋" w:cs="宋体"/>
                <w:sz w:val="16"/>
                <w:szCs w:val="16"/>
              </w:rPr>
              <w:t xml:space="preserve"> </w:t>
            </w:r>
            <w:r w:rsidR="00F45085">
              <w:rPr>
                <w:rFonts w:ascii="微软雅黑" w:eastAsia="微软雅黑" w:hAnsi="华文中宋" w:cs="宋体"/>
                <w:sz w:val="16"/>
                <w:szCs w:val="16"/>
              </w:rPr>
              <w:t>RD</w:t>
            </w:r>
            <w:r w:rsidR="009B2557">
              <w:rPr>
                <w:rFonts w:ascii="微软雅黑" w:eastAsia="微软雅黑" w:hAnsi="华文中宋" w:cs="宋体"/>
                <w:sz w:val="16"/>
                <w:szCs w:val="16"/>
              </w:rPr>
              <w:t xml:space="preserve"> IOM</w:t>
            </w:r>
          </w:p>
        </w:tc>
        <w:tc>
          <w:tcPr>
            <w:tcW w:w="960" w:type="dxa"/>
            <w:hideMark/>
          </w:tcPr>
          <w:p w14:paraId="4B99C12F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Times New Roman" w:cs="Times New Roman"/>
                <w:sz w:val="16"/>
                <w:szCs w:val="16"/>
              </w:rPr>
            </w:pPr>
            <w:r w:rsidRPr="0013433F">
              <w:rPr>
                <w:rFonts w:ascii="微软雅黑" w:eastAsia="微软雅黑" w:hAnsi="Times New Roman" w:cs="Times New Roman"/>
                <w:sz w:val="16"/>
                <w:szCs w:val="16"/>
              </w:rPr>
              <w:t xml:space="preserve">S3-S0 </w:t>
            </w:r>
          </w:p>
        </w:tc>
        <w:tc>
          <w:tcPr>
            <w:tcW w:w="960" w:type="dxa"/>
            <w:hideMark/>
          </w:tcPr>
          <w:p w14:paraId="6494F3D3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宋体" w:cs="宋体"/>
                <w:sz w:val="16"/>
                <w:szCs w:val="16"/>
              </w:rPr>
            </w:pPr>
            <w:r w:rsidRPr="0013433F">
              <w:rPr>
                <w:rFonts w:ascii="微软雅黑" w:eastAsia="微软雅黑" w:hAnsi="Times New Roman" w:cs="Times New Roman"/>
                <w:sz w:val="16"/>
                <w:szCs w:val="16"/>
              </w:rPr>
              <w:t xml:space="preserve">A </w:t>
            </w: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 xml:space="preserve">字段 </w:t>
            </w:r>
          </w:p>
        </w:tc>
        <w:tc>
          <w:tcPr>
            <w:tcW w:w="960" w:type="dxa"/>
            <w:hideMark/>
          </w:tcPr>
          <w:p w14:paraId="415AD7FE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宋体" w:cs="宋体"/>
                <w:sz w:val="16"/>
                <w:szCs w:val="16"/>
              </w:rPr>
            </w:pPr>
            <w:r w:rsidRPr="0013433F">
              <w:rPr>
                <w:rFonts w:ascii="微软雅黑" w:eastAsia="微软雅黑" w:hAnsi="Times New Roman" w:cs="Times New Roman"/>
                <w:sz w:val="16"/>
                <w:szCs w:val="16"/>
              </w:rPr>
              <w:t xml:space="preserve">B </w:t>
            </w: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 xml:space="preserve">字段 </w:t>
            </w:r>
          </w:p>
        </w:tc>
        <w:tc>
          <w:tcPr>
            <w:tcW w:w="960" w:type="dxa"/>
            <w:hideMark/>
          </w:tcPr>
          <w:p w14:paraId="551D0C28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宋体" w:cs="宋体"/>
                <w:sz w:val="16"/>
                <w:szCs w:val="16"/>
              </w:rPr>
            </w:pPr>
            <w:r w:rsidRPr="0013433F">
              <w:rPr>
                <w:rFonts w:ascii="微软雅黑" w:eastAsia="微软雅黑" w:hAnsi="Times New Roman" w:cs="Times New Roman"/>
                <w:sz w:val="16"/>
                <w:szCs w:val="16"/>
              </w:rPr>
              <w:t xml:space="preserve">C </w:t>
            </w:r>
            <w:r w:rsidRPr="0013433F">
              <w:rPr>
                <w:rFonts w:ascii="微软雅黑" w:eastAsia="微软雅黑" w:hAnsi="华文中宋" w:cs="宋体" w:hint="eastAsia"/>
                <w:sz w:val="16"/>
                <w:szCs w:val="16"/>
              </w:rPr>
              <w:t xml:space="preserve">字段 </w:t>
            </w:r>
          </w:p>
        </w:tc>
        <w:tc>
          <w:tcPr>
            <w:tcW w:w="904" w:type="dxa"/>
            <w:hideMark/>
          </w:tcPr>
          <w:p w14:paraId="56682F0D" w14:textId="77777777" w:rsidR="0013433F" w:rsidRPr="0013433F" w:rsidRDefault="0013433F" w:rsidP="00FF35A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Times New Roman" w:cs="Times New Roman"/>
                <w:sz w:val="16"/>
                <w:szCs w:val="16"/>
              </w:rPr>
            </w:pPr>
            <w:r w:rsidRPr="0013433F">
              <w:rPr>
                <w:rFonts w:ascii="微软雅黑" w:eastAsia="微软雅黑" w:hAnsi="Times New Roman" w:cs="Times New Roman"/>
                <w:sz w:val="16"/>
                <w:szCs w:val="16"/>
              </w:rPr>
              <w:t xml:space="preserve">UA5-UA0 </w:t>
            </w:r>
          </w:p>
        </w:tc>
      </w:tr>
      <w:tr w:rsidR="00C230DA" w:rsidRPr="001859C8" w14:paraId="71FCA981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4A97039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</w:t>
            </w:r>
          </w:p>
        </w:tc>
        <w:tc>
          <w:tcPr>
            <w:tcW w:w="1303" w:type="dxa"/>
            <w:hideMark/>
          </w:tcPr>
          <w:p w14:paraId="23433B3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00 00 01 </w:t>
            </w:r>
          </w:p>
        </w:tc>
        <w:tc>
          <w:tcPr>
            <w:tcW w:w="2644" w:type="dxa"/>
            <w:hideMark/>
          </w:tcPr>
          <w:p w14:paraId="65434DD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00000000 00000000 00000001</w:t>
            </w:r>
          </w:p>
        </w:tc>
        <w:tc>
          <w:tcPr>
            <w:tcW w:w="960" w:type="dxa"/>
            <w:hideMark/>
          </w:tcPr>
          <w:p w14:paraId="620F5A3F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20614DB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E5AD39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3D747DB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3907738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DE7D5A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2917D5F5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4FFB679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 </w:t>
            </w:r>
          </w:p>
        </w:tc>
        <w:tc>
          <w:tcPr>
            <w:tcW w:w="1303" w:type="dxa"/>
            <w:hideMark/>
          </w:tcPr>
          <w:p w14:paraId="6107F62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43 </w:t>
            </w:r>
          </w:p>
        </w:tc>
        <w:tc>
          <w:tcPr>
            <w:tcW w:w="2644" w:type="dxa"/>
            <w:hideMark/>
          </w:tcPr>
          <w:p w14:paraId="097A365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01000011</w:t>
            </w:r>
          </w:p>
        </w:tc>
        <w:tc>
          <w:tcPr>
            <w:tcW w:w="960" w:type="dxa"/>
            <w:hideMark/>
          </w:tcPr>
          <w:p w14:paraId="30838617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0BBFC1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06C1FE9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5B513F6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56FA03A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506AB7B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000011 </w:t>
            </w:r>
          </w:p>
        </w:tc>
      </w:tr>
      <w:tr w:rsidR="00C230DA" w:rsidRPr="001859C8" w14:paraId="23B18562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277DAFE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02</w:t>
            </w:r>
          </w:p>
        </w:tc>
        <w:tc>
          <w:tcPr>
            <w:tcW w:w="1303" w:type="dxa"/>
            <w:hideMark/>
          </w:tcPr>
          <w:p w14:paraId="1B190496" w14:textId="67EB3292" w:rsidR="0013433F" w:rsidRPr="001859C8" w:rsidRDefault="00B05CC5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</w:t>
            </w: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12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19</w:t>
            </w:r>
          </w:p>
        </w:tc>
        <w:tc>
          <w:tcPr>
            <w:tcW w:w="2644" w:type="dxa"/>
            <w:hideMark/>
          </w:tcPr>
          <w:p w14:paraId="29D1BED1" w14:textId="1FBCBB58" w:rsidR="0013433F" w:rsidRPr="001859C8" w:rsidRDefault="00B05CC5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05CC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00011001</w:t>
            </w:r>
          </w:p>
        </w:tc>
        <w:tc>
          <w:tcPr>
            <w:tcW w:w="960" w:type="dxa"/>
            <w:hideMark/>
          </w:tcPr>
          <w:p w14:paraId="6E9226F9" w14:textId="3E8CAA61" w:rsidR="0013433F" w:rsidRPr="001859C8" w:rsidRDefault="00024852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77EE107F" w14:textId="626A3231" w:rsidR="0013433F" w:rsidRPr="001859C8" w:rsidRDefault="00024852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</w:t>
            </w:r>
          </w:p>
        </w:tc>
        <w:tc>
          <w:tcPr>
            <w:tcW w:w="960" w:type="dxa"/>
            <w:hideMark/>
          </w:tcPr>
          <w:p w14:paraId="02FBC3AA" w14:textId="5D2BE982" w:rsidR="0013433F" w:rsidRPr="001859C8" w:rsidRDefault="00024852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0F8DF70D" w14:textId="02CCF7D7" w:rsidR="0013433F" w:rsidRPr="001859C8" w:rsidRDefault="005B1E5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</w:t>
            </w:r>
          </w:p>
        </w:tc>
        <w:tc>
          <w:tcPr>
            <w:tcW w:w="960" w:type="dxa"/>
            <w:hideMark/>
          </w:tcPr>
          <w:p w14:paraId="544B5A3B" w14:textId="497D4D77" w:rsidR="0013433F" w:rsidRPr="001859C8" w:rsidRDefault="00C86910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</w:t>
            </w:r>
          </w:p>
        </w:tc>
        <w:tc>
          <w:tcPr>
            <w:tcW w:w="841" w:type="dxa"/>
            <w:hideMark/>
          </w:tcPr>
          <w:p w14:paraId="69D1763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011001</w:t>
            </w:r>
          </w:p>
        </w:tc>
      </w:tr>
      <w:tr w:rsidR="00D64D52" w:rsidRPr="001859C8" w14:paraId="3B9C48A9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C56D32C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03 </w:t>
            </w:r>
          </w:p>
        </w:tc>
        <w:tc>
          <w:tcPr>
            <w:tcW w:w="1303" w:type="dxa"/>
            <w:hideMark/>
          </w:tcPr>
          <w:p w14:paraId="59F01F4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10 70 70 </w:t>
            </w:r>
          </w:p>
        </w:tc>
        <w:tc>
          <w:tcPr>
            <w:tcW w:w="2644" w:type="dxa"/>
            <w:hideMark/>
          </w:tcPr>
          <w:p w14:paraId="6BEC5D4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01110000</w:t>
            </w:r>
          </w:p>
        </w:tc>
        <w:tc>
          <w:tcPr>
            <w:tcW w:w="960" w:type="dxa"/>
            <w:hideMark/>
          </w:tcPr>
          <w:p w14:paraId="65C3440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0F14EB0E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08A21E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111 </w:t>
            </w:r>
          </w:p>
        </w:tc>
        <w:tc>
          <w:tcPr>
            <w:tcW w:w="960" w:type="dxa"/>
            <w:hideMark/>
          </w:tcPr>
          <w:p w14:paraId="3E4335A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336EB50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852" w:type="dxa"/>
            <w:hideMark/>
          </w:tcPr>
          <w:p w14:paraId="39242B4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110000 </w:t>
            </w:r>
          </w:p>
        </w:tc>
      </w:tr>
      <w:tr w:rsidR="00C230DA" w:rsidRPr="001859C8" w14:paraId="13AEC905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59C5262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</w:t>
            </w:r>
          </w:p>
        </w:tc>
        <w:tc>
          <w:tcPr>
            <w:tcW w:w="1303" w:type="dxa"/>
            <w:hideMark/>
          </w:tcPr>
          <w:p w14:paraId="0911756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00 24 05 </w:t>
            </w:r>
          </w:p>
        </w:tc>
        <w:tc>
          <w:tcPr>
            <w:tcW w:w="2644" w:type="dxa"/>
            <w:hideMark/>
          </w:tcPr>
          <w:p w14:paraId="7DD10D2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00000101</w:t>
            </w:r>
          </w:p>
        </w:tc>
        <w:tc>
          <w:tcPr>
            <w:tcW w:w="960" w:type="dxa"/>
            <w:hideMark/>
          </w:tcPr>
          <w:p w14:paraId="57F1DE11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4E110CF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94EBED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5CFC692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5A5B647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7F2A453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000101 </w:t>
            </w:r>
          </w:p>
        </w:tc>
      </w:tr>
      <w:tr w:rsidR="00D64D52" w:rsidRPr="001859C8" w14:paraId="21328294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3627D8A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05 </w:t>
            </w:r>
          </w:p>
        </w:tc>
        <w:tc>
          <w:tcPr>
            <w:tcW w:w="1303" w:type="dxa"/>
            <w:hideMark/>
          </w:tcPr>
          <w:p w14:paraId="6476DDD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B2 01 </w:t>
            </w:r>
          </w:p>
        </w:tc>
        <w:tc>
          <w:tcPr>
            <w:tcW w:w="2644" w:type="dxa"/>
            <w:hideMark/>
          </w:tcPr>
          <w:p w14:paraId="3F2A531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00000100 10110010 00000001</w:t>
            </w:r>
          </w:p>
        </w:tc>
        <w:tc>
          <w:tcPr>
            <w:tcW w:w="960" w:type="dxa"/>
            <w:hideMark/>
          </w:tcPr>
          <w:p w14:paraId="55C31B4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38F994C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1001 </w:t>
            </w:r>
          </w:p>
        </w:tc>
        <w:tc>
          <w:tcPr>
            <w:tcW w:w="960" w:type="dxa"/>
            <w:hideMark/>
          </w:tcPr>
          <w:p w14:paraId="59CCB1E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1CD1426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22EC792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4F1897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0E3A2995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9C82908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06 </w:t>
            </w:r>
          </w:p>
        </w:tc>
        <w:tc>
          <w:tcPr>
            <w:tcW w:w="1303" w:type="dxa"/>
            <w:hideMark/>
          </w:tcPr>
          <w:p w14:paraId="7EDAD36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00 24 07 </w:t>
            </w:r>
          </w:p>
        </w:tc>
        <w:tc>
          <w:tcPr>
            <w:tcW w:w="2644" w:type="dxa"/>
            <w:hideMark/>
          </w:tcPr>
          <w:p w14:paraId="2BECD27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00000111</w:t>
            </w:r>
          </w:p>
        </w:tc>
        <w:tc>
          <w:tcPr>
            <w:tcW w:w="960" w:type="dxa"/>
            <w:hideMark/>
          </w:tcPr>
          <w:p w14:paraId="3751D932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5A062A1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989361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5FEC7DE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0EA7ACB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5199A41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000111 </w:t>
            </w:r>
          </w:p>
        </w:tc>
      </w:tr>
      <w:tr w:rsidR="00D64D52" w:rsidRPr="001859C8" w14:paraId="30331C5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859F751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07 </w:t>
            </w:r>
          </w:p>
        </w:tc>
        <w:tc>
          <w:tcPr>
            <w:tcW w:w="1303" w:type="dxa"/>
            <w:hideMark/>
          </w:tcPr>
          <w:p w14:paraId="5E71D57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01 32 01 </w:t>
            </w:r>
          </w:p>
        </w:tc>
        <w:tc>
          <w:tcPr>
            <w:tcW w:w="2644" w:type="dxa"/>
            <w:hideMark/>
          </w:tcPr>
          <w:p w14:paraId="5017E7F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4029BFA0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1CA9240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 </w:t>
            </w:r>
          </w:p>
        </w:tc>
        <w:tc>
          <w:tcPr>
            <w:tcW w:w="960" w:type="dxa"/>
            <w:hideMark/>
          </w:tcPr>
          <w:p w14:paraId="1FD7342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1DF7697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3796032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102B6F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5334B90A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3D32F4A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08 </w:t>
            </w:r>
          </w:p>
        </w:tc>
        <w:tc>
          <w:tcPr>
            <w:tcW w:w="1303" w:type="dxa"/>
            <w:hideMark/>
          </w:tcPr>
          <w:p w14:paraId="47CA031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10 60 09 </w:t>
            </w:r>
          </w:p>
        </w:tc>
        <w:tc>
          <w:tcPr>
            <w:tcW w:w="2644" w:type="dxa"/>
            <w:hideMark/>
          </w:tcPr>
          <w:p w14:paraId="2BE6A2E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00001001</w:t>
            </w:r>
          </w:p>
        </w:tc>
        <w:tc>
          <w:tcPr>
            <w:tcW w:w="960" w:type="dxa"/>
            <w:hideMark/>
          </w:tcPr>
          <w:p w14:paraId="4A04BF01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33205498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A5A0CC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6BA92C0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540AB43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9B0EB0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001001 </w:t>
            </w:r>
          </w:p>
        </w:tc>
      </w:tr>
      <w:tr w:rsidR="00D64D52" w:rsidRPr="001859C8" w14:paraId="7FDA919A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8ABA481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09 </w:t>
            </w:r>
          </w:p>
        </w:tc>
        <w:tc>
          <w:tcPr>
            <w:tcW w:w="1303" w:type="dxa"/>
            <w:hideMark/>
          </w:tcPr>
          <w:p w14:paraId="5BD2A39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18 30 01 </w:t>
            </w:r>
          </w:p>
        </w:tc>
        <w:tc>
          <w:tcPr>
            <w:tcW w:w="2644" w:type="dxa"/>
            <w:hideMark/>
          </w:tcPr>
          <w:p w14:paraId="3ADB5AB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0C34A795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00011 </w:t>
            </w:r>
          </w:p>
        </w:tc>
        <w:tc>
          <w:tcPr>
            <w:tcW w:w="960" w:type="dxa"/>
            <w:hideMark/>
          </w:tcPr>
          <w:p w14:paraId="5B0DA4F7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57E8D8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5307EF7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727ACBB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BE65F1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72BFF0E5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F10AD3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0A </w:t>
            </w:r>
          </w:p>
        </w:tc>
        <w:tc>
          <w:tcPr>
            <w:tcW w:w="1303" w:type="dxa"/>
            <w:hideMark/>
          </w:tcPr>
          <w:p w14:paraId="3DD202F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10 60 10 </w:t>
            </w:r>
          </w:p>
        </w:tc>
        <w:tc>
          <w:tcPr>
            <w:tcW w:w="2644" w:type="dxa"/>
            <w:hideMark/>
          </w:tcPr>
          <w:p w14:paraId="3CC81AB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00010000</w:t>
            </w:r>
          </w:p>
        </w:tc>
        <w:tc>
          <w:tcPr>
            <w:tcW w:w="960" w:type="dxa"/>
            <w:hideMark/>
          </w:tcPr>
          <w:p w14:paraId="63B6A52A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70EB3AA9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0B364FA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D9A364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6021D4C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0CECC7F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010000 </w:t>
            </w:r>
          </w:p>
        </w:tc>
      </w:tr>
      <w:tr w:rsidR="00D64D52" w:rsidRPr="001859C8" w14:paraId="1AFC16F5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8897ACD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0B </w:t>
            </w:r>
          </w:p>
        </w:tc>
        <w:tc>
          <w:tcPr>
            <w:tcW w:w="1303" w:type="dxa"/>
            <w:hideMark/>
          </w:tcPr>
          <w:p w14:paraId="5D38DCD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00 00 01 </w:t>
            </w:r>
          </w:p>
        </w:tc>
        <w:tc>
          <w:tcPr>
            <w:tcW w:w="2644" w:type="dxa"/>
            <w:hideMark/>
          </w:tcPr>
          <w:p w14:paraId="697C2FA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00000000 00000000 00000001</w:t>
            </w:r>
          </w:p>
        </w:tc>
        <w:tc>
          <w:tcPr>
            <w:tcW w:w="960" w:type="dxa"/>
            <w:hideMark/>
          </w:tcPr>
          <w:p w14:paraId="5C3D829E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3EC8DCE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ACEC31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291FF06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4957449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3F00BA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2D645280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54097032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0C </w:t>
            </w:r>
          </w:p>
        </w:tc>
        <w:tc>
          <w:tcPr>
            <w:tcW w:w="1303" w:type="dxa"/>
            <w:hideMark/>
          </w:tcPr>
          <w:p w14:paraId="09221B0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10 30 01 </w:t>
            </w:r>
          </w:p>
        </w:tc>
        <w:tc>
          <w:tcPr>
            <w:tcW w:w="2644" w:type="dxa"/>
            <w:hideMark/>
          </w:tcPr>
          <w:p w14:paraId="7C73FF2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0911A2E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04A2BF3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28DCE1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4528E60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4D0E97D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43E46E3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3A239CE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CBDC646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0D </w:t>
            </w:r>
          </w:p>
        </w:tc>
        <w:tc>
          <w:tcPr>
            <w:tcW w:w="1303" w:type="dxa"/>
            <w:hideMark/>
          </w:tcPr>
          <w:p w14:paraId="176C5A1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20 06 01 </w:t>
            </w:r>
          </w:p>
        </w:tc>
        <w:tc>
          <w:tcPr>
            <w:tcW w:w="2644" w:type="dxa"/>
            <w:hideMark/>
          </w:tcPr>
          <w:p w14:paraId="32C955D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70EFBE86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00100 </w:t>
            </w:r>
          </w:p>
        </w:tc>
        <w:tc>
          <w:tcPr>
            <w:tcW w:w="960" w:type="dxa"/>
            <w:hideMark/>
          </w:tcPr>
          <w:p w14:paraId="386D0035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8ADCFE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4F0D211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45BC33B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019000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3A997B2C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347543D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0E </w:t>
            </w:r>
          </w:p>
        </w:tc>
        <w:tc>
          <w:tcPr>
            <w:tcW w:w="1303" w:type="dxa"/>
            <w:hideMark/>
          </w:tcPr>
          <w:p w14:paraId="6277677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00 53 41 </w:t>
            </w:r>
          </w:p>
        </w:tc>
        <w:tc>
          <w:tcPr>
            <w:tcW w:w="2644" w:type="dxa"/>
            <w:hideMark/>
          </w:tcPr>
          <w:p w14:paraId="19C9797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1010011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01000001</w:t>
            </w:r>
          </w:p>
        </w:tc>
        <w:tc>
          <w:tcPr>
            <w:tcW w:w="960" w:type="dxa"/>
            <w:hideMark/>
          </w:tcPr>
          <w:p w14:paraId="61454895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39FE561E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D3A9C8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960" w:type="dxa"/>
            <w:hideMark/>
          </w:tcPr>
          <w:p w14:paraId="7C92F85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2D4F49E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55D3D4D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14D5E161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D1727DE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0F </w:t>
            </w:r>
          </w:p>
        </w:tc>
        <w:tc>
          <w:tcPr>
            <w:tcW w:w="1303" w:type="dxa"/>
            <w:hideMark/>
          </w:tcPr>
          <w:p w14:paraId="6C61442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00 CB </w:t>
            </w:r>
          </w:p>
        </w:tc>
        <w:tc>
          <w:tcPr>
            <w:tcW w:w="2644" w:type="dxa"/>
            <w:hideMark/>
          </w:tcPr>
          <w:p w14:paraId="6A80FB4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00000000 00000000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11001011</w:t>
            </w:r>
          </w:p>
        </w:tc>
        <w:tc>
          <w:tcPr>
            <w:tcW w:w="960" w:type="dxa"/>
            <w:hideMark/>
          </w:tcPr>
          <w:p w14:paraId="71342ADB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95CF48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E1D479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44504B6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5769059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852" w:type="dxa"/>
            <w:hideMark/>
          </w:tcPr>
          <w:p w14:paraId="7307FF3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001011 </w:t>
            </w:r>
          </w:p>
        </w:tc>
      </w:tr>
      <w:tr w:rsidR="00C230DA" w:rsidRPr="001859C8" w14:paraId="0A89D55E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C341356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</w:t>
            </w:r>
          </w:p>
        </w:tc>
        <w:tc>
          <w:tcPr>
            <w:tcW w:w="1303" w:type="dxa"/>
            <w:hideMark/>
          </w:tcPr>
          <w:p w14:paraId="24D6C6E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28 04 01 </w:t>
            </w:r>
          </w:p>
        </w:tc>
        <w:tc>
          <w:tcPr>
            <w:tcW w:w="2644" w:type="dxa"/>
            <w:hideMark/>
          </w:tcPr>
          <w:p w14:paraId="5E9A2F2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5C103985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00101 </w:t>
            </w:r>
          </w:p>
        </w:tc>
        <w:tc>
          <w:tcPr>
            <w:tcW w:w="960" w:type="dxa"/>
            <w:hideMark/>
          </w:tcPr>
          <w:p w14:paraId="757B864B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EDBE96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7596CFF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35B4261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5B27378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20E68A7B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4CB27C6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 </w:t>
            </w:r>
          </w:p>
        </w:tc>
        <w:tc>
          <w:tcPr>
            <w:tcW w:w="1303" w:type="dxa"/>
            <w:hideMark/>
          </w:tcPr>
          <w:p w14:paraId="60C1D2B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10 30 01 </w:t>
            </w:r>
          </w:p>
        </w:tc>
        <w:tc>
          <w:tcPr>
            <w:tcW w:w="2644" w:type="dxa"/>
            <w:hideMark/>
          </w:tcPr>
          <w:p w14:paraId="06BD6CA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2BFE2906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5078834D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A51FCB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7657AC0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1C6E617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519D76E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1BF25BD2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75B4402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12 </w:t>
            </w:r>
          </w:p>
        </w:tc>
        <w:tc>
          <w:tcPr>
            <w:tcW w:w="1303" w:type="dxa"/>
            <w:hideMark/>
          </w:tcPr>
          <w:p w14:paraId="134CEAD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06 B2 01 </w:t>
            </w:r>
          </w:p>
        </w:tc>
        <w:tc>
          <w:tcPr>
            <w:tcW w:w="2644" w:type="dxa"/>
            <w:hideMark/>
          </w:tcPr>
          <w:p w14:paraId="08D9824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1B67F7FF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EA1C46E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1101 </w:t>
            </w:r>
          </w:p>
        </w:tc>
        <w:tc>
          <w:tcPr>
            <w:tcW w:w="960" w:type="dxa"/>
            <w:hideMark/>
          </w:tcPr>
          <w:p w14:paraId="1EF9A52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6A417FF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6DD611E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487A6E9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2BBC7F1E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BB9588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13 </w:t>
            </w:r>
          </w:p>
        </w:tc>
        <w:tc>
          <w:tcPr>
            <w:tcW w:w="1303" w:type="dxa"/>
            <w:hideMark/>
          </w:tcPr>
          <w:p w14:paraId="50856F8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00 24 14 </w:t>
            </w:r>
          </w:p>
        </w:tc>
        <w:tc>
          <w:tcPr>
            <w:tcW w:w="2644" w:type="dxa"/>
            <w:hideMark/>
          </w:tcPr>
          <w:p w14:paraId="2A149B5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00010100</w:t>
            </w:r>
          </w:p>
        </w:tc>
        <w:tc>
          <w:tcPr>
            <w:tcW w:w="960" w:type="dxa"/>
            <w:hideMark/>
          </w:tcPr>
          <w:p w14:paraId="7398E1EC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B202234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2ACD0E5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17AB02B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1693A5F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952776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010100 </w:t>
            </w:r>
          </w:p>
        </w:tc>
      </w:tr>
      <w:tr w:rsidR="00C230DA" w:rsidRPr="001859C8" w14:paraId="7D7785CB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96578AA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14 </w:t>
            </w:r>
          </w:p>
        </w:tc>
        <w:tc>
          <w:tcPr>
            <w:tcW w:w="1303" w:type="dxa"/>
            <w:hideMark/>
          </w:tcPr>
          <w:p w14:paraId="44D2F8A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05 B2 01 </w:t>
            </w:r>
          </w:p>
        </w:tc>
        <w:tc>
          <w:tcPr>
            <w:tcW w:w="2644" w:type="dxa"/>
            <w:hideMark/>
          </w:tcPr>
          <w:p w14:paraId="6C9947D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4F6555D9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D9B4AC2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1011 </w:t>
            </w:r>
          </w:p>
        </w:tc>
        <w:tc>
          <w:tcPr>
            <w:tcW w:w="960" w:type="dxa"/>
            <w:hideMark/>
          </w:tcPr>
          <w:p w14:paraId="498FE80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30C4BEE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06DBF7B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FBAD48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04319F03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D54C5A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15 </w:t>
            </w:r>
          </w:p>
        </w:tc>
        <w:tc>
          <w:tcPr>
            <w:tcW w:w="1303" w:type="dxa"/>
            <w:hideMark/>
          </w:tcPr>
          <w:p w14:paraId="682EF90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00 24 16 </w:t>
            </w:r>
          </w:p>
        </w:tc>
        <w:tc>
          <w:tcPr>
            <w:tcW w:w="2644" w:type="dxa"/>
            <w:hideMark/>
          </w:tcPr>
          <w:p w14:paraId="6D1429E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00010110</w:t>
            </w:r>
          </w:p>
        </w:tc>
        <w:tc>
          <w:tcPr>
            <w:tcW w:w="960" w:type="dxa"/>
            <w:hideMark/>
          </w:tcPr>
          <w:p w14:paraId="399965A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CDCA72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8048E6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71D8EBF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29E0A8E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2ABBDD9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010110 </w:t>
            </w:r>
          </w:p>
        </w:tc>
      </w:tr>
      <w:tr w:rsidR="00C230DA" w:rsidRPr="001859C8" w14:paraId="0A829CB8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EADFACC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16 </w:t>
            </w:r>
          </w:p>
        </w:tc>
        <w:tc>
          <w:tcPr>
            <w:tcW w:w="1303" w:type="dxa"/>
            <w:hideMark/>
          </w:tcPr>
          <w:p w14:paraId="737B539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 B2 01 </w:t>
            </w:r>
          </w:p>
        </w:tc>
        <w:tc>
          <w:tcPr>
            <w:tcW w:w="2644" w:type="dxa"/>
            <w:hideMark/>
          </w:tcPr>
          <w:p w14:paraId="5D431F9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731F222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C6DB3D2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0011 </w:t>
            </w:r>
          </w:p>
        </w:tc>
        <w:tc>
          <w:tcPr>
            <w:tcW w:w="960" w:type="dxa"/>
            <w:hideMark/>
          </w:tcPr>
          <w:p w14:paraId="679832C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54E05AE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3E0B1CC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4B5B596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3200CF0B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FC2E475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17 </w:t>
            </w:r>
          </w:p>
        </w:tc>
        <w:tc>
          <w:tcPr>
            <w:tcW w:w="1303" w:type="dxa"/>
            <w:hideMark/>
          </w:tcPr>
          <w:p w14:paraId="02C33D6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00 24 18 </w:t>
            </w:r>
          </w:p>
        </w:tc>
        <w:tc>
          <w:tcPr>
            <w:tcW w:w="2644" w:type="dxa"/>
            <w:hideMark/>
          </w:tcPr>
          <w:p w14:paraId="1716D37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00011000</w:t>
            </w:r>
          </w:p>
        </w:tc>
        <w:tc>
          <w:tcPr>
            <w:tcW w:w="960" w:type="dxa"/>
            <w:hideMark/>
          </w:tcPr>
          <w:p w14:paraId="61BC11B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6FF956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612A18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63CB721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0EE5939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85C8FA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011000 </w:t>
            </w:r>
          </w:p>
        </w:tc>
      </w:tr>
      <w:tr w:rsidR="00C230DA" w:rsidRPr="001859C8" w14:paraId="43DB9AD9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413A1C0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18 </w:t>
            </w:r>
          </w:p>
        </w:tc>
        <w:tc>
          <w:tcPr>
            <w:tcW w:w="1303" w:type="dxa"/>
            <w:hideMark/>
          </w:tcPr>
          <w:p w14:paraId="60312AE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02 B2 01 </w:t>
            </w:r>
          </w:p>
        </w:tc>
        <w:tc>
          <w:tcPr>
            <w:tcW w:w="2644" w:type="dxa"/>
            <w:hideMark/>
          </w:tcPr>
          <w:p w14:paraId="5947A5D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2CB17B8D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2FDD9947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0101 </w:t>
            </w:r>
          </w:p>
        </w:tc>
        <w:tc>
          <w:tcPr>
            <w:tcW w:w="960" w:type="dxa"/>
            <w:hideMark/>
          </w:tcPr>
          <w:p w14:paraId="634E167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45C03BE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7AC7E07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0FC231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2727C4C7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5AD0611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19</w:t>
            </w:r>
          </w:p>
        </w:tc>
        <w:tc>
          <w:tcPr>
            <w:tcW w:w="1303" w:type="dxa"/>
            <w:hideMark/>
          </w:tcPr>
          <w:p w14:paraId="07292BD6" w14:textId="6C9FEECD" w:rsidR="0013433F" w:rsidRPr="001859C8" w:rsidRDefault="0021628D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00 </w:t>
            </w:r>
            <w:r w:rsidRPr="0021628D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26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21628D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A</w:t>
            </w:r>
          </w:p>
        </w:tc>
        <w:tc>
          <w:tcPr>
            <w:tcW w:w="2644" w:type="dxa"/>
            <w:hideMark/>
          </w:tcPr>
          <w:p w14:paraId="518375FA" w14:textId="1F604EE5" w:rsidR="0013433F" w:rsidRPr="001859C8" w:rsidRDefault="00C34674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C34674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00000000</w:t>
            </w:r>
            <w:r w:rsid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C34674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00100110</w:t>
            </w:r>
            <w:r w:rsid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C34674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00011010</w:t>
            </w:r>
          </w:p>
        </w:tc>
        <w:tc>
          <w:tcPr>
            <w:tcW w:w="960" w:type="dxa"/>
            <w:hideMark/>
          </w:tcPr>
          <w:p w14:paraId="3B51CB5E" w14:textId="3A33D930" w:rsidR="0013433F" w:rsidRPr="001859C8" w:rsidRDefault="00163555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4BF39CEE" w14:textId="0996B130" w:rsidR="0013433F" w:rsidRPr="001859C8" w:rsidRDefault="004123A6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5BD830C0" w14:textId="3B4EF651" w:rsidR="0013433F" w:rsidRPr="001859C8" w:rsidRDefault="004123A6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</w:t>
            </w:r>
          </w:p>
        </w:tc>
        <w:tc>
          <w:tcPr>
            <w:tcW w:w="960" w:type="dxa"/>
            <w:hideMark/>
          </w:tcPr>
          <w:p w14:paraId="0FD30ADF" w14:textId="295065CF" w:rsidR="0013433F" w:rsidRPr="001859C8" w:rsidRDefault="004123A6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11</w:t>
            </w:r>
          </w:p>
        </w:tc>
        <w:tc>
          <w:tcPr>
            <w:tcW w:w="960" w:type="dxa"/>
            <w:hideMark/>
          </w:tcPr>
          <w:p w14:paraId="2E54CDAD" w14:textId="5929A066" w:rsidR="0013433F" w:rsidRPr="001859C8" w:rsidRDefault="004123A6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</w:t>
            </w:r>
          </w:p>
        </w:tc>
        <w:tc>
          <w:tcPr>
            <w:tcW w:w="841" w:type="dxa"/>
            <w:hideMark/>
          </w:tcPr>
          <w:p w14:paraId="0663365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011010</w:t>
            </w:r>
          </w:p>
        </w:tc>
      </w:tr>
      <w:tr w:rsidR="00C230DA" w:rsidRPr="001859C8" w14:paraId="25C22322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BB4C9BB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1A</w:t>
            </w:r>
          </w:p>
        </w:tc>
        <w:tc>
          <w:tcPr>
            <w:tcW w:w="1303" w:type="dxa"/>
            <w:hideMark/>
          </w:tcPr>
          <w:p w14:paraId="21ABD0B2" w14:textId="2AF0F482" w:rsidR="0013433F" w:rsidRPr="001859C8" w:rsidRDefault="005A352C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</w:t>
            </w: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32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21</w:t>
            </w:r>
          </w:p>
        </w:tc>
        <w:tc>
          <w:tcPr>
            <w:tcW w:w="2644" w:type="dxa"/>
            <w:hideMark/>
          </w:tcPr>
          <w:p w14:paraId="5771F442" w14:textId="6908411D" w:rsidR="0013433F" w:rsidRPr="001859C8" w:rsidRDefault="005A352C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00000001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5A352C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00100001</w:t>
            </w:r>
          </w:p>
        </w:tc>
        <w:tc>
          <w:tcPr>
            <w:tcW w:w="960" w:type="dxa"/>
            <w:hideMark/>
          </w:tcPr>
          <w:p w14:paraId="49B47FA3" w14:textId="694F0652" w:rsidR="0013433F" w:rsidRPr="001859C8" w:rsidRDefault="00163555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2C916D21" w14:textId="2B4C9722" w:rsidR="0013433F" w:rsidRPr="001859C8" w:rsidRDefault="004123A6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010</w:t>
            </w:r>
          </w:p>
        </w:tc>
        <w:tc>
          <w:tcPr>
            <w:tcW w:w="960" w:type="dxa"/>
            <w:hideMark/>
          </w:tcPr>
          <w:p w14:paraId="62144774" w14:textId="3D40AE28" w:rsidR="0013433F" w:rsidRPr="001859C8" w:rsidRDefault="0045798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11</w:t>
            </w:r>
          </w:p>
        </w:tc>
        <w:tc>
          <w:tcPr>
            <w:tcW w:w="960" w:type="dxa"/>
            <w:hideMark/>
          </w:tcPr>
          <w:p w14:paraId="3F061D62" w14:textId="5BF19B8C" w:rsidR="0013433F" w:rsidRPr="001859C8" w:rsidRDefault="0045798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68A2162F" w14:textId="18722715" w:rsidR="0013433F" w:rsidRPr="001859C8" w:rsidRDefault="004123A6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</w:t>
            </w:r>
          </w:p>
        </w:tc>
        <w:tc>
          <w:tcPr>
            <w:tcW w:w="841" w:type="dxa"/>
            <w:hideMark/>
          </w:tcPr>
          <w:p w14:paraId="2D3A044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100001</w:t>
            </w:r>
          </w:p>
        </w:tc>
      </w:tr>
      <w:tr w:rsidR="00D64D52" w:rsidRPr="001859C8" w14:paraId="29A74790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3CA89F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1B </w:t>
            </w:r>
          </w:p>
        </w:tc>
        <w:tc>
          <w:tcPr>
            <w:tcW w:w="1303" w:type="dxa"/>
            <w:hideMark/>
          </w:tcPr>
          <w:p w14:paraId="2C1AE46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00 53 41 </w:t>
            </w:r>
          </w:p>
        </w:tc>
        <w:tc>
          <w:tcPr>
            <w:tcW w:w="2644" w:type="dxa"/>
            <w:hideMark/>
          </w:tcPr>
          <w:p w14:paraId="1EB914F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1010011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01000001</w:t>
            </w:r>
          </w:p>
        </w:tc>
        <w:tc>
          <w:tcPr>
            <w:tcW w:w="960" w:type="dxa"/>
            <w:hideMark/>
          </w:tcPr>
          <w:p w14:paraId="3D652D0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6D7C55D4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55F5976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960" w:type="dxa"/>
            <w:hideMark/>
          </w:tcPr>
          <w:p w14:paraId="49BD5DB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00C0605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6F3D9C6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C230DA" w:rsidRPr="001859C8" w14:paraId="378650DA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1711A49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1C </w:t>
            </w:r>
          </w:p>
        </w:tc>
        <w:tc>
          <w:tcPr>
            <w:tcW w:w="1303" w:type="dxa"/>
            <w:hideMark/>
          </w:tcPr>
          <w:p w14:paraId="3B0A141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10 1D </w:t>
            </w:r>
          </w:p>
        </w:tc>
        <w:tc>
          <w:tcPr>
            <w:tcW w:w="2644" w:type="dxa"/>
            <w:hideMark/>
          </w:tcPr>
          <w:p w14:paraId="0CB2CC8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00011101</w:t>
            </w:r>
          </w:p>
        </w:tc>
        <w:tc>
          <w:tcPr>
            <w:tcW w:w="960" w:type="dxa"/>
            <w:hideMark/>
          </w:tcPr>
          <w:p w14:paraId="425DBDD3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21480C83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414D4A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0E2F0D6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3E229A4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5085C93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011101 </w:t>
            </w:r>
          </w:p>
        </w:tc>
      </w:tr>
      <w:tr w:rsidR="00D64D52" w:rsidRPr="001859C8" w14:paraId="49A6490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6D8824E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1D </w:t>
            </w:r>
          </w:p>
        </w:tc>
        <w:tc>
          <w:tcPr>
            <w:tcW w:w="1303" w:type="dxa"/>
            <w:hideMark/>
          </w:tcPr>
          <w:p w14:paraId="2B0BAC4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60 8C </w:t>
            </w:r>
          </w:p>
        </w:tc>
        <w:tc>
          <w:tcPr>
            <w:tcW w:w="2644" w:type="dxa"/>
            <w:hideMark/>
          </w:tcPr>
          <w:p w14:paraId="79DCCD4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10001100</w:t>
            </w:r>
          </w:p>
        </w:tc>
        <w:tc>
          <w:tcPr>
            <w:tcW w:w="960" w:type="dxa"/>
            <w:hideMark/>
          </w:tcPr>
          <w:p w14:paraId="26BBDA16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0FAA47F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296F37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4407134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5E7BEFC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852" w:type="dxa"/>
            <w:hideMark/>
          </w:tcPr>
          <w:p w14:paraId="53AA5C5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001100 </w:t>
            </w:r>
          </w:p>
        </w:tc>
      </w:tr>
      <w:tr w:rsidR="00C230DA" w:rsidRPr="001859C8" w14:paraId="36A9360E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B4C8B4E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1E </w:t>
            </w:r>
          </w:p>
        </w:tc>
        <w:tc>
          <w:tcPr>
            <w:tcW w:w="1303" w:type="dxa"/>
            <w:hideMark/>
          </w:tcPr>
          <w:p w14:paraId="1288E92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60 1F </w:t>
            </w:r>
          </w:p>
        </w:tc>
        <w:tc>
          <w:tcPr>
            <w:tcW w:w="2644" w:type="dxa"/>
            <w:hideMark/>
          </w:tcPr>
          <w:p w14:paraId="29666C3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00011111</w:t>
            </w:r>
          </w:p>
        </w:tc>
        <w:tc>
          <w:tcPr>
            <w:tcW w:w="960" w:type="dxa"/>
            <w:hideMark/>
          </w:tcPr>
          <w:p w14:paraId="59535AE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6DD2CAE5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ABEACE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FFAE69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276DFBB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415D62E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011111 </w:t>
            </w:r>
          </w:p>
        </w:tc>
      </w:tr>
      <w:tr w:rsidR="00D64D52" w:rsidRPr="001859C8" w14:paraId="57F2F08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48B78A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1F </w:t>
            </w:r>
          </w:p>
        </w:tc>
        <w:tc>
          <w:tcPr>
            <w:tcW w:w="1303" w:type="dxa"/>
            <w:hideMark/>
          </w:tcPr>
          <w:p w14:paraId="45A04FA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10 10 20 </w:t>
            </w:r>
          </w:p>
        </w:tc>
        <w:tc>
          <w:tcPr>
            <w:tcW w:w="2644" w:type="dxa"/>
            <w:hideMark/>
          </w:tcPr>
          <w:p w14:paraId="321D4B6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00100000</w:t>
            </w:r>
          </w:p>
        </w:tc>
        <w:tc>
          <w:tcPr>
            <w:tcW w:w="972" w:type="dxa"/>
            <w:hideMark/>
          </w:tcPr>
          <w:p w14:paraId="28E1B689" w14:textId="30D07218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00010</w:t>
            </w:r>
            <w:r w:rsidR="00644274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960" w:type="dxa"/>
            <w:hideMark/>
          </w:tcPr>
          <w:p w14:paraId="762467A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DA87EB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74128D7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06CB189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87ABEB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100000 </w:t>
            </w:r>
          </w:p>
        </w:tc>
      </w:tr>
      <w:tr w:rsidR="00C230DA" w:rsidRPr="001859C8" w14:paraId="417B5D51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E0275E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20 </w:t>
            </w:r>
          </w:p>
        </w:tc>
        <w:tc>
          <w:tcPr>
            <w:tcW w:w="1303" w:type="dxa"/>
            <w:hideMark/>
          </w:tcPr>
          <w:p w14:paraId="5F714F3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60 8C </w:t>
            </w:r>
          </w:p>
        </w:tc>
        <w:tc>
          <w:tcPr>
            <w:tcW w:w="2644" w:type="dxa"/>
            <w:hideMark/>
          </w:tcPr>
          <w:p w14:paraId="18F800D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10001100</w:t>
            </w:r>
          </w:p>
        </w:tc>
        <w:tc>
          <w:tcPr>
            <w:tcW w:w="960" w:type="dxa"/>
            <w:hideMark/>
          </w:tcPr>
          <w:p w14:paraId="7D44089F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360BAC88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8E69F1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4273273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56B3BF8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852" w:type="dxa"/>
            <w:hideMark/>
          </w:tcPr>
          <w:p w14:paraId="48C8268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001100 </w:t>
            </w:r>
          </w:p>
        </w:tc>
      </w:tr>
      <w:tr w:rsidR="00D64D52" w:rsidRPr="001859C8" w14:paraId="48E7B5A9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4B7B675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21</w:t>
            </w:r>
          </w:p>
        </w:tc>
        <w:tc>
          <w:tcPr>
            <w:tcW w:w="1303" w:type="dxa"/>
            <w:hideMark/>
          </w:tcPr>
          <w:p w14:paraId="06DF6BAB" w14:textId="50E43C2D" w:rsidR="0013433F" w:rsidRPr="001859C8" w:rsidRDefault="00B40500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00 </w:t>
            </w:r>
            <w:r w:rsidRPr="00B40500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92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40500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22</w:t>
            </w:r>
          </w:p>
        </w:tc>
        <w:tc>
          <w:tcPr>
            <w:tcW w:w="2644" w:type="dxa"/>
            <w:hideMark/>
          </w:tcPr>
          <w:p w14:paraId="44322556" w14:textId="0BF3C15F" w:rsidR="0013433F" w:rsidRPr="001859C8" w:rsidRDefault="00B7455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B7455F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7455F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B7455F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00100010</w:t>
            </w:r>
          </w:p>
        </w:tc>
        <w:tc>
          <w:tcPr>
            <w:tcW w:w="960" w:type="dxa"/>
            <w:hideMark/>
          </w:tcPr>
          <w:p w14:paraId="52CF2025" w14:textId="0165953B" w:rsidR="0013433F" w:rsidRPr="001859C8" w:rsidRDefault="000A097A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6F11055A" w14:textId="2FA04255" w:rsidR="0013433F" w:rsidRPr="001859C8" w:rsidRDefault="003F0CE3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</w:t>
            </w:r>
          </w:p>
        </w:tc>
        <w:tc>
          <w:tcPr>
            <w:tcW w:w="960" w:type="dxa"/>
            <w:hideMark/>
          </w:tcPr>
          <w:p w14:paraId="7B074CB2" w14:textId="06DAC8E6" w:rsidR="0013433F" w:rsidRPr="001859C8" w:rsidRDefault="003F0CE3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6216445E" w14:textId="496832ED" w:rsidR="0013433F" w:rsidRPr="001859C8" w:rsidRDefault="003F0CE3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0B49C62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2843B79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100010</w:t>
            </w:r>
          </w:p>
        </w:tc>
      </w:tr>
      <w:tr w:rsidR="00C230DA" w:rsidRPr="001859C8" w14:paraId="344B35A8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C30F400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22</w:t>
            </w:r>
          </w:p>
        </w:tc>
        <w:tc>
          <w:tcPr>
            <w:tcW w:w="1303" w:type="dxa"/>
            <w:hideMark/>
          </w:tcPr>
          <w:p w14:paraId="7D0D9B82" w14:textId="19AE3F59" w:rsidR="0013433F" w:rsidRPr="001859C8" w:rsidRDefault="00C230D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2 12 23</w:t>
            </w:r>
          </w:p>
        </w:tc>
        <w:tc>
          <w:tcPr>
            <w:tcW w:w="2644" w:type="dxa"/>
            <w:hideMark/>
          </w:tcPr>
          <w:p w14:paraId="0E13BFA4" w14:textId="1EC1377E" w:rsidR="0013433F" w:rsidRPr="001859C8" w:rsidRDefault="00C230D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C230DA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C230DA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C230DA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00100011</w:t>
            </w:r>
          </w:p>
        </w:tc>
        <w:tc>
          <w:tcPr>
            <w:tcW w:w="960" w:type="dxa"/>
            <w:hideMark/>
          </w:tcPr>
          <w:p w14:paraId="26ABC255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</w:t>
            </w:r>
          </w:p>
        </w:tc>
        <w:tc>
          <w:tcPr>
            <w:tcW w:w="960" w:type="dxa"/>
            <w:hideMark/>
          </w:tcPr>
          <w:p w14:paraId="264B02DC" w14:textId="5194E779" w:rsidR="0013433F" w:rsidRPr="001859C8" w:rsidRDefault="0088348A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</w:t>
            </w:r>
          </w:p>
        </w:tc>
        <w:tc>
          <w:tcPr>
            <w:tcW w:w="960" w:type="dxa"/>
            <w:hideMark/>
          </w:tcPr>
          <w:p w14:paraId="26B96C71" w14:textId="2EF3B2BF" w:rsidR="0013433F" w:rsidRPr="001859C8" w:rsidRDefault="0088348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3281FF92" w14:textId="057634CE" w:rsidR="0013433F" w:rsidRPr="001859C8" w:rsidRDefault="0088348A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403659A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001B59A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100011</w:t>
            </w:r>
          </w:p>
        </w:tc>
      </w:tr>
      <w:tr w:rsidR="00D64D52" w:rsidRPr="001859C8" w14:paraId="7DD5FE8D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4564DA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23</w:t>
            </w:r>
          </w:p>
        </w:tc>
        <w:tc>
          <w:tcPr>
            <w:tcW w:w="1303" w:type="dxa"/>
            <w:hideMark/>
          </w:tcPr>
          <w:p w14:paraId="3DED6C1D" w14:textId="5053725A" w:rsidR="0013433F" w:rsidRPr="001859C8" w:rsidRDefault="008563C6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0 24 24</w:t>
            </w:r>
          </w:p>
        </w:tc>
        <w:tc>
          <w:tcPr>
            <w:tcW w:w="2644" w:type="dxa"/>
            <w:hideMark/>
          </w:tcPr>
          <w:p w14:paraId="58595EB7" w14:textId="68B2B42D" w:rsidR="0013433F" w:rsidRPr="001859C8" w:rsidRDefault="008563C6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8563C6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8563C6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00100100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8563C6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00100100</w:t>
            </w:r>
          </w:p>
        </w:tc>
        <w:tc>
          <w:tcPr>
            <w:tcW w:w="960" w:type="dxa"/>
            <w:hideMark/>
          </w:tcPr>
          <w:p w14:paraId="7793659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</w:t>
            </w:r>
          </w:p>
        </w:tc>
        <w:tc>
          <w:tcPr>
            <w:tcW w:w="960" w:type="dxa"/>
            <w:hideMark/>
          </w:tcPr>
          <w:p w14:paraId="6CACA319" w14:textId="5EE9541F" w:rsidR="0013433F" w:rsidRPr="001859C8" w:rsidRDefault="0088348A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960" w:type="dxa"/>
            <w:hideMark/>
          </w:tcPr>
          <w:p w14:paraId="35F9E919" w14:textId="54CE8764" w:rsidR="0013433F" w:rsidRPr="001859C8" w:rsidRDefault="0041722D" w:rsidP="0088348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010</w:t>
            </w:r>
          </w:p>
        </w:tc>
        <w:tc>
          <w:tcPr>
            <w:tcW w:w="960" w:type="dxa"/>
            <w:hideMark/>
          </w:tcPr>
          <w:p w14:paraId="4F703707" w14:textId="0F763167" w:rsidR="0013433F" w:rsidRPr="001859C8" w:rsidRDefault="0041722D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</w:t>
            </w:r>
          </w:p>
        </w:tc>
        <w:tc>
          <w:tcPr>
            <w:tcW w:w="960" w:type="dxa"/>
            <w:hideMark/>
          </w:tcPr>
          <w:p w14:paraId="1EFBE44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4072593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100100</w:t>
            </w:r>
          </w:p>
        </w:tc>
      </w:tr>
      <w:tr w:rsidR="00C230DA" w:rsidRPr="001859C8" w14:paraId="3AF0B5FE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5936A6D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24</w:t>
            </w:r>
          </w:p>
        </w:tc>
        <w:tc>
          <w:tcPr>
            <w:tcW w:w="1303" w:type="dxa"/>
            <w:hideMark/>
          </w:tcPr>
          <w:p w14:paraId="53668D2C" w14:textId="00AB789A" w:rsidR="0013433F" w:rsidRPr="001859C8" w:rsidRDefault="002A0750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1 12 25</w:t>
            </w:r>
          </w:p>
        </w:tc>
        <w:tc>
          <w:tcPr>
            <w:tcW w:w="2644" w:type="dxa"/>
            <w:hideMark/>
          </w:tcPr>
          <w:p w14:paraId="2042A5F5" w14:textId="1D8F34EB" w:rsidR="0013433F" w:rsidRPr="001859C8" w:rsidRDefault="00D64D52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D64D52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00000001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D64D52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D64D52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00100101</w:t>
            </w:r>
          </w:p>
        </w:tc>
        <w:tc>
          <w:tcPr>
            <w:tcW w:w="960" w:type="dxa"/>
            <w:hideMark/>
          </w:tcPr>
          <w:p w14:paraId="37E55ABB" w14:textId="0560A961" w:rsidR="0013433F" w:rsidRPr="001859C8" w:rsidRDefault="00C853CB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74D690A5" w14:textId="71502918" w:rsidR="0013433F" w:rsidRPr="001859C8" w:rsidRDefault="00C853CB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010</w:t>
            </w:r>
          </w:p>
        </w:tc>
        <w:tc>
          <w:tcPr>
            <w:tcW w:w="960" w:type="dxa"/>
            <w:hideMark/>
          </w:tcPr>
          <w:p w14:paraId="66780C8A" w14:textId="583BF228" w:rsidR="0013433F" w:rsidRPr="001859C8" w:rsidRDefault="00C853CB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2685FB0D" w14:textId="5B22DF0F" w:rsidR="0013433F" w:rsidRPr="001859C8" w:rsidRDefault="00C853CB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7CFCF14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0EC1C6B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100101</w:t>
            </w:r>
          </w:p>
        </w:tc>
      </w:tr>
      <w:tr w:rsidR="00D64D52" w:rsidRPr="001859C8" w14:paraId="00BF661E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F829981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25</w:t>
            </w:r>
          </w:p>
        </w:tc>
        <w:tc>
          <w:tcPr>
            <w:tcW w:w="1303" w:type="dxa"/>
            <w:hideMark/>
          </w:tcPr>
          <w:p w14:paraId="1047C79A" w14:textId="483A479E" w:rsidR="0013433F" w:rsidRPr="001859C8" w:rsidRDefault="006D5421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0 26 26</w:t>
            </w:r>
          </w:p>
        </w:tc>
        <w:tc>
          <w:tcPr>
            <w:tcW w:w="2644" w:type="dxa"/>
            <w:hideMark/>
          </w:tcPr>
          <w:p w14:paraId="2CC11B57" w14:textId="5D29A116" w:rsidR="0013433F" w:rsidRPr="001859C8" w:rsidRDefault="006D5421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6D5421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6D5421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6D5421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00100110</w:t>
            </w:r>
          </w:p>
        </w:tc>
        <w:tc>
          <w:tcPr>
            <w:tcW w:w="960" w:type="dxa"/>
            <w:hideMark/>
          </w:tcPr>
          <w:p w14:paraId="07429B85" w14:textId="2AD88741" w:rsidR="0013433F" w:rsidRPr="001859C8" w:rsidRDefault="00C853CB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2154F8A9" w14:textId="01106F13" w:rsidR="0013433F" w:rsidRPr="001859C8" w:rsidRDefault="00635327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960" w:type="dxa"/>
            <w:hideMark/>
          </w:tcPr>
          <w:p w14:paraId="53D43FD6" w14:textId="27398724" w:rsidR="0013433F" w:rsidRPr="001859C8" w:rsidRDefault="00635327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</w:t>
            </w:r>
          </w:p>
        </w:tc>
        <w:tc>
          <w:tcPr>
            <w:tcW w:w="960" w:type="dxa"/>
            <w:hideMark/>
          </w:tcPr>
          <w:p w14:paraId="10A1E9C9" w14:textId="4DA7BE1E" w:rsidR="0013433F" w:rsidRPr="001859C8" w:rsidRDefault="00635327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11</w:t>
            </w:r>
          </w:p>
        </w:tc>
        <w:tc>
          <w:tcPr>
            <w:tcW w:w="960" w:type="dxa"/>
            <w:hideMark/>
          </w:tcPr>
          <w:p w14:paraId="2E926CD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4266E72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100110</w:t>
            </w:r>
          </w:p>
        </w:tc>
      </w:tr>
      <w:tr w:rsidR="00C230DA" w:rsidRPr="001859C8" w14:paraId="16D6E7FF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9BD4C4A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26</w:t>
            </w:r>
          </w:p>
        </w:tc>
        <w:tc>
          <w:tcPr>
            <w:tcW w:w="1303" w:type="dxa"/>
            <w:hideMark/>
          </w:tcPr>
          <w:p w14:paraId="7E247FFB" w14:textId="45AB68F8" w:rsidR="0013433F" w:rsidRPr="001859C8" w:rsidRDefault="00FD7253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 B2 01</w:t>
            </w:r>
          </w:p>
        </w:tc>
        <w:tc>
          <w:tcPr>
            <w:tcW w:w="2644" w:type="dxa"/>
            <w:hideMark/>
          </w:tcPr>
          <w:p w14:paraId="594EC854" w14:textId="50EB60CF" w:rsidR="0013433F" w:rsidRPr="001859C8" w:rsidRDefault="004D33C3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4D33C3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00000001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4D33C3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10110010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4D33C3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3E681A01" w14:textId="622ECD3B" w:rsidR="0013433F" w:rsidRPr="001859C8" w:rsidRDefault="00C853CB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3ABA69E3" w14:textId="0B2B6C56" w:rsidR="0013433F" w:rsidRPr="001859C8" w:rsidRDefault="00635327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011</w:t>
            </w:r>
          </w:p>
        </w:tc>
        <w:tc>
          <w:tcPr>
            <w:tcW w:w="960" w:type="dxa"/>
            <w:hideMark/>
          </w:tcPr>
          <w:p w14:paraId="1C7CF4EC" w14:textId="4C01FC89" w:rsidR="0013433F" w:rsidRPr="001859C8" w:rsidRDefault="00635327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11</w:t>
            </w:r>
          </w:p>
        </w:tc>
        <w:tc>
          <w:tcPr>
            <w:tcW w:w="960" w:type="dxa"/>
            <w:hideMark/>
          </w:tcPr>
          <w:p w14:paraId="00CCB1D8" w14:textId="077E1D43" w:rsidR="0013433F" w:rsidRPr="001859C8" w:rsidRDefault="00635327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01</w:t>
            </w:r>
          </w:p>
        </w:tc>
        <w:tc>
          <w:tcPr>
            <w:tcW w:w="960" w:type="dxa"/>
            <w:hideMark/>
          </w:tcPr>
          <w:p w14:paraId="47CF501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841" w:type="dxa"/>
            <w:hideMark/>
          </w:tcPr>
          <w:p w14:paraId="7741153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000001</w:t>
            </w:r>
          </w:p>
        </w:tc>
      </w:tr>
      <w:tr w:rsidR="00D64D52" w:rsidRPr="001859C8" w14:paraId="11503303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D8EEA6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27</w:t>
            </w:r>
          </w:p>
        </w:tc>
        <w:tc>
          <w:tcPr>
            <w:tcW w:w="1303" w:type="dxa"/>
            <w:hideMark/>
          </w:tcPr>
          <w:p w14:paraId="7EC2E67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2615" w:type="dxa"/>
            <w:hideMark/>
          </w:tcPr>
          <w:p w14:paraId="1610C29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960" w:type="dxa"/>
            <w:hideMark/>
          </w:tcPr>
          <w:p w14:paraId="1C0606D4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960" w:type="dxa"/>
            <w:hideMark/>
          </w:tcPr>
          <w:p w14:paraId="2E40C30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960" w:type="dxa"/>
            <w:hideMark/>
          </w:tcPr>
          <w:p w14:paraId="0587302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960" w:type="dxa"/>
            <w:hideMark/>
          </w:tcPr>
          <w:p w14:paraId="2E4FE42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960" w:type="dxa"/>
            <w:hideMark/>
          </w:tcPr>
          <w:p w14:paraId="49F0495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  <w:tc>
          <w:tcPr>
            <w:tcW w:w="755" w:type="dxa"/>
            <w:hideMark/>
          </w:tcPr>
          <w:p w14:paraId="2239752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 </w:t>
            </w:r>
          </w:p>
        </w:tc>
      </w:tr>
      <w:tr w:rsidR="00C230DA" w:rsidRPr="001859C8" w14:paraId="1D22000C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CC1A566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28 </w:t>
            </w:r>
          </w:p>
        </w:tc>
        <w:tc>
          <w:tcPr>
            <w:tcW w:w="1303" w:type="dxa"/>
            <w:hideMark/>
          </w:tcPr>
          <w:p w14:paraId="3BF3137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10 10 29 </w:t>
            </w:r>
          </w:p>
        </w:tc>
        <w:tc>
          <w:tcPr>
            <w:tcW w:w="2644" w:type="dxa"/>
            <w:hideMark/>
          </w:tcPr>
          <w:p w14:paraId="773DCAA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00101001</w:t>
            </w:r>
          </w:p>
        </w:tc>
        <w:tc>
          <w:tcPr>
            <w:tcW w:w="960" w:type="dxa"/>
            <w:hideMark/>
          </w:tcPr>
          <w:p w14:paraId="1893C155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776CA5EE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E26835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4688649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7988989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085417C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101001 </w:t>
            </w:r>
          </w:p>
        </w:tc>
      </w:tr>
      <w:tr w:rsidR="00D64D52" w:rsidRPr="001859C8" w14:paraId="2BDBBF1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C68876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29 </w:t>
            </w:r>
          </w:p>
        </w:tc>
        <w:tc>
          <w:tcPr>
            <w:tcW w:w="1303" w:type="dxa"/>
            <w:hideMark/>
          </w:tcPr>
          <w:p w14:paraId="111F595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28 2A </w:t>
            </w:r>
          </w:p>
        </w:tc>
        <w:tc>
          <w:tcPr>
            <w:tcW w:w="2644" w:type="dxa"/>
            <w:hideMark/>
          </w:tcPr>
          <w:p w14:paraId="7AB3B0D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00101010</w:t>
            </w:r>
          </w:p>
        </w:tc>
        <w:tc>
          <w:tcPr>
            <w:tcW w:w="960" w:type="dxa"/>
            <w:hideMark/>
          </w:tcPr>
          <w:p w14:paraId="5A948F42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1048BEC1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51CABB8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69899DA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 </w:t>
            </w:r>
          </w:p>
        </w:tc>
        <w:tc>
          <w:tcPr>
            <w:tcW w:w="960" w:type="dxa"/>
            <w:hideMark/>
          </w:tcPr>
          <w:p w14:paraId="5F713D6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64D3AF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101010 </w:t>
            </w:r>
          </w:p>
        </w:tc>
      </w:tr>
      <w:tr w:rsidR="00C230DA" w:rsidRPr="001859C8" w14:paraId="282A30D3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83EB96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2A </w:t>
            </w:r>
          </w:p>
        </w:tc>
        <w:tc>
          <w:tcPr>
            <w:tcW w:w="1303" w:type="dxa"/>
            <w:hideMark/>
          </w:tcPr>
          <w:p w14:paraId="095AD14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E2 2B </w:t>
            </w:r>
          </w:p>
        </w:tc>
        <w:tc>
          <w:tcPr>
            <w:tcW w:w="2644" w:type="dxa"/>
            <w:hideMark/>
          </w:tcPr>
          <w:p w14:paraId="7C1A464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11100010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00101011</w:t>
            </w:r>
          </w:p>
        </w:tc>
        <w:tc>
          <w:tcPr>
            <w:tcW w:w="960" w:type="dxa"/>
            <w:hideMark/>
          </w:tcPr>
          <w:p w14:paraId="17065328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68B0DEB3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1001 </w:t>
            </w:r>
          </w:p>
        </w:tc>
        <w:tc>
          <w:tcPr>
            <w:tcW w:w="960" w:type="dxa"/>
            <w:hideMark/>
          </w:tcPr>
          <w:p w14:paraId="645C699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484AD922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7A78D80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0905376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101011 </w:t>
            </w:r>
          </w:p>
        </w:tc>
      </w:tr>
      <w:tr w:rsidR="00D64D52" w:rsidRPr="001859C8" w14:paraId="66483567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59FC50C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2B </w:t>
            </w:r>
          </w:p>
        </w:tc>
        <w:tc>
          <w:tcPr>
            <w:tcW w:w="1303" w:type="dxa"/>
            <w:hideMark/>
          </w:tcPr>
          <w:p w14:paraId="0D57589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92 8C </w:t>
            </w:r>
          </w:p>
        </w:tc>
        <w:tc>
          <w:tcPr>
            <w:tcW w:w="2644" w:type="dxa"/>
            <w:hideMark/>
          </w:tcPr>
          <w:p w14:paraId="6AEF779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10001100</w:t>
            </w:r>
          </w:p>
        </w:tc>
        <w:tc>
          <w:tcPr>
            <w:tcW w:w="960" w:type="dxa"/>
            <w:hideMark/>
          </w:tcPr>
          <w:p w14:paraId="7FCBE605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C444BEC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1001 </w:t>
            </w:r>
          </w:p>
        </w:tc>
        <w:tc>
          <w:tcPr>
            <w:tcW w:w="960" w:type="dxa"/>
            <w:hideMark/>
          </w:tcPr>
          <w:p w14:paraId="73216B2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6419CAB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4C834E0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852" w:type="dxa"/>
            <w:hideMark/>
          </w:tcPr>
          <w:p w14:paraId="6456856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001100 </w:t>
            </w:r>
          </w:p>
        </w:tc>
      </w:tr>
      <w:tr w:rsidR="00C230DA" w:rsidRPr="001859C8" w14:paraId="3FE96E60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B3595B8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2C </w:t>
            </w:r>
          </w:p>
        </w:tc>
        <w:tc>
          <w:tcPr>
            <w:tcW w:w="1303" w:type="dxa"/>
            <w:hideMark/>
          </w:tcPr>
          <w:p w14:paraId="51BDA3D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 10 2D </w:t>
            </w:r>
          </w:p>
        </w:tc>
        <w:tc>
          <w:tcPr>
            <w:tcW w:w="2644" w:type="dxa"/>
            <w:hideMark/>
          </w:tcPr>
          <w:p w14:paraId="73441E0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00101101</w:t>
            </w:r>
          </w:p>
        </w:tc>
        <w:tc>
          <w:tcPr>
            <w:tcW w:w="960" w:type="dxa"/>
            <w:hideMark/>
          </w:tcPr>
          <w:p w14:paraId="17414DC9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 </w:t>
            </w:r>
          </w:p>
        </w:tc>
        <w:tc>
          <w:tcPr>
            <w:tcW w:w="960" w:type="dxa"/>
            <w:hideMark/>
          </w:tcPr>
          <w:p w14:paraId="3F51DE1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2C178B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1341AB7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595C1F5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3E2C2DE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101101 </w:t>
            </w:r>
          </w:p>
        </w:tc>
      </w:tr>
      <w:tr w:rsidR="00D64D52" w:rsidRPr="001859C8" w14:paraId="2853152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793C3DF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2D </w:t>
            </w:r>
          </w:p>
        </w:tc>
        <w:tc>
          <w:tcPr>
            <w:tcW w:w="1303" w:type="dxa"/>
            <w:hideMark/>
          </w:tcPr>
          <w:p w14:paraId="172194C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2C 2E </w:t>
            </w:r>
          </w:p>
        </w:tc>
        <w:tc>
          <w:tcPr>
            <w:tcW w:w="2644" w:type="dxa"/>
            <w:hideMark/>
          </w:tcPr>
          <w:p w14:paraId="7E54852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00101110</w:t>
            </w:r>
          </w:p>
        </w:tc>
        <w:tc>
          <w:tcPr>
            <w:tcW w:w="960" w:type="dxa"/>
            <w:hideMark/>
          </w:tcPr>
          <w:p w14:paraId="0B852F98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F7F889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2AA8402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13B1171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BCEC24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60065E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101110 </w:t>
            </w:r>
          </w:p>
        </w:tc>
      </w:tr>
      <w:tr w:rsidR="00C230DA" w:rsidRPr="001859C8" w14:paraId="6C1B0A83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65F7421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2E </w:t>
            </w:r>
          </w:p>
        </w:tc>
        <w:tc>
          <w:tcPr>
            <w:tcW w:w="1303" w:type="dxa"/>
            <w:hideMark/>
          </w:tcPr>
          <w:p w14:paraId="66F6CC3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E2 2F </w:t>
            </w:r>
          </w:p>
        </w:tc>
        <w:tc>
          <w:tcPr>
            <w:tcW w:w="2644" w:type="dxa"/>
            <w:hideMark/>
          </w:tcPr>
          <w:p w14:paraId="2506071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11100010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00101111</w:t>
            </w:r>
          </w:p>
        </w:tc>
        <w:tc>
          <w:tcPr>
            <w:tcW w:w="960" w:type="dxa"/>
            <w:hideMark/>
          </w:tcPr>
          <w:p w14:paraId="734BE442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180BA6D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1001 </w:t>
            </w:r>
          </w:p>
        </w:tc>
        <w:tc>
          <w:tcPr>
            <w:tcW w:w="960" w:type="dxa"/>
            <w:hideMark/>
          </w:tcPr>
          <w:p w14:paraId="027CCA9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874679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74B6947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B6AD28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101111 </w:t>
            </w:r>
          </w:p>
        </w:tc>
      </w:tr>
      <w:tr w:rsidR="00D64D52" w:rsidRPr="001859C8" w14:paraId="18D6F8B6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646F276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2F </w:t>
            </w:r>
          </w:p>
        </w:tc>
        <w:tc>
          <w:tcPr>
            <w:tcW w:w="1303" w:type="dxa"/>
            <w:hideMark/>
          </w:tcPr>
          <w:p w14:paraId="1747256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04 92 8C </w:t>
            </w:r>
          </w:p>
        </w:tc>
        <w:tc>
          <w:tcPr>
            <w:tcW w:w="2644" w:type="dxa"/>
            <w:hideMark/>
          </w:tcPr>
          <w:p w14:paraId="1F73E1B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10010010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10001100</w:t>
            </w:r>
          </w:p>
        </w:tc>
        <w:tc>
          <w:tcPr>
            <w:tcW w:w="960" w:type="dxa"/>
            <w:hideMark/>
          </w:tcPr>
          <w:p w14:paraId="3BA669B8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A327B93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1001 </w:t>
            </w:r>
          </w:p>
        </w:tc>
        <w:tc>
          <w:tcPr>
            <w:tcW w:w="960" w:type="dxa"/>
            <w:hideMark/>
          </w:tcPr>
          <w:p w14:paraId="7DBBBE6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26841C9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354A402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852" w:type="dxa"/>
            <w:hideMark/>
          </w:tcPr>
          <w:p w14:paraId="7C8BC37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001100 </w:t>
            </w:r>
          </w:p>
        </w:tc>
      </w:tr>
      <w:tr w:rsidR="00C230DA" w:rsidRPr="001859C8" w14:paraId="13511E18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A102C6C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30 </w:t>
            </w:r>
          </w:p>
        </w:tc>
        <w:tc>
          <w:tcPr>
            <w:tcW w:w="1303" w:type="dxa"/>
            <w:hideMark/>
          </w:tcPr>
          <w:p w14:paraId="2984D79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00 16 04 </w:t>
            </w:r>
          </w:p>
        </w:tc>
        <w:tc>
          <w:tcPr>
            <w:tcW w:w="2644" w:type="dxa"/>
            <w:hideMark/>
          </w:tcPr>
          <w:p w14:paraId="684FAA1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00000100</w:t>
            </w:r>
          </w:p>
        </w:tc>
        <w:tc>
          <w:tcPr>
            <w:tcW w:w="960" w:type="dxa"/>
            <w:hideMark/>
          </w:tcPr>
          <w:p w14:paraId="533C7C29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527401E4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7796F3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18ACF76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3E9B595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8BF70A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000100 </w:t>
            </w:r>
          </w:p>
        </w:tc>
      </w:tr>
      <w:tr w:rsidR="00D64D52" w:rsidRPr="001859C8" w14:paraId="1D2B0DC8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9FC4261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31 </w:t>
            </w:r>
          </w:p>
        </w:tc>
        <w:tc>
          <w:tcPr>
            <w:tcW w:w="1303" w:type="dxa"/>
            <w:hideMark/>
          </w:tcPr>
          <w:p w14:paraId="4D8B5DE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00 16 06 </w:t>
            </w:r>
          </w:p>
        </w:tc>
        <w:tc>
          <w:tcPr>
            <w:tcW w:w="2644" w:type="dxa"/>
            <w:hideMark/>
          </w:tcPr>
          <w:p w14:paraId="769E388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00000110</w:t>
            </w:r>
          </w:p>
        </w:tc>
        <w:tc>
          <w:tcPr>
            <w:tcW w:w="960" w:type="dxa"/>
            <w:hideMark/>
          </w:tcPr>
          <w:p w14:paraId="2EEAF260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6611F3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56F7991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73B8B07D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0F57A0E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2FC46A3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000110 </w:t>
            </w:r>
          </w:p>
        </w:tc>
      </w:tr>
      <w:tr w:rsidR="00C230DA" w:rsidRPr="001859C8" w14:paraId="7DF7BEDB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7BC70AC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32 </w:t>
            </w:r>
          </w:p>
        </w:tc>
        <w:tc>
          <w:tcPr>
            <w:tcW w:w="1303" w:type="dxa"/>
            <w:hideMark/>
          </w:tcPr>
          <w:p w14:paraId="333B471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48 </w:t>
            </w:r>
          </w:p>
        </w:tc>
        <w:tc>
          <w:tcPr>
            <w:tcW w:w="2644" w:type="dxa"/>
            <w:hideMark/>
          </w:tcPr>
          <w:p w14:paraId="0423C1B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01001000</w:t>
            </w:r>
          </w:p>
        </w:tc>
        <w:tc>
          <w:tcPr>
            <w:tcW w:w="960" w:type="dxa"/>
            <w:hideMark/>
          </w:tcPr>
          <w:p w14:paraId="6ACC047D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2FD51C48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DAACD2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C8D003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84E673F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42DB9BE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001000 </w:t>
            </w:r>
          </w:p>
        </w:tc>
      </w:tr>
      <w:tr w:rsidR="00D64D52" w:rsidRPr="001859C8" w14:paraId="1064BF0F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2461D9A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33 </w:t>
            </w:r>
          </w:p>
        </w:tc>
        <w:tc>
          <w:tcPr>
            <w:tcW w:w="1303" w:type="dxa"/>
            <w:hideMark/>
          </w:tcPr>
          <w:p w14:paraId="58E70247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4A </w:t>
            </w:r>
          </w:p>
        </w:tc>
        <w:tc>
          <w:tcPr>
            <w:tcW w:w="2644" w:type="dxa"/>
            <w:hideMark/>
          </w:tcPr>
          <w:p w14:paraId="314F433F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01001010</w:t>
            </w:r>
          </w:p>
        </w:tc>
        <w:tc>
          <w:tcPr>
            <w:tcW w:w="960" w:type="dxa"/>
            <w:hideMark/>
          </w:tcPr>
          <w:p w14:paraId="48D39F7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999F21E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21EA7132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A054E3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7896D05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4CC3D8E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001010 </w:t>
            </w:r>
          </w:p>
        </w:tc>
      </w:tr>
      <w:tr w:rsidR="00C230DA" w:rsidRPr="001859C8" w14:paraId="42FB9D32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4024B3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34 </w:t>
            </w:r>
          </w:p>
        </w:tc>
        <w:tc>
          <w:tcPr>
            <w:tcW w:w="1303" w:type="dxa"/>
            <w:hideMark/>
          </w:tcPr>
          <w:p w14:paraId="670C294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00 34 01 </w:t>
            </w:r>
          </w:p>
        </w:tc>
        <w:tc>
          <w:tcPr>
            <w:tcW w:w="2644" w:type="dxa"/>
            <w:hideMark/>
          </w:tcPr>
          <w:p w14:paraId="5897D69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110100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00000001</w:t>
            </w:r>
          </w:p>
        </w:tc>
        <w:tc>
          <w:tcPr>
            <w:tcW w:w="960" w:type="dxa"/>
            <w:hideMark/>
          </w:tcPr>
          <w:p w14:paraId="5410443C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F16826C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D962DC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3567A64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 </w:t>
            </w:r>
          </w:p>
        </w:tc>
        <w:tc>
          <w:tcPr>
            <w:tcW w:w="960" w:type="dxa"/>
            <w:hideMark/>
          </w:tcPr>
          <w:p w14:paraId="6463C4F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289292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000001 </w:t>
            </w:r>
          </w:p>
        </w:tc>
      </w:tr>
      <w:tr w:rsidR="00D64D52" w:rsidRPr="001859C8" w14:paraId="2034767E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9CA6892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35 </w:t>
            </w:r>
          </w:p>
        </w:tc>
        <w:tc>
          <w:tcPr>
            <w:tcW w:w="1303" w:type="dxa"/>
            <w:hideMark/>
          </w:tcPr>
          <w:p w14:paraId="751A87F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00 00 35 </w:t>
            </w:r>
          </w:p>
        </w:tc>
        <w:tc>
          <w:tcPr>
            <w:tcW w:w="2644" w:type="dxa"/>
            <w:hideMark/>
          </w:tcPr>
          <w:p w14:paraId="15DF3A9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00000000 00000000 00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110101</w:t>
            </w:r>
          </w:p>
        </w:tc>
        <w:tc>
          <w:tcPr>
            <w:tcW w:w="960" w:type="dxa"/>
            <w:hideMark/>
          </w:tcPr>
          <w:p w14:paraId="2FD88D40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21AF9F87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987B84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16B4C15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960" w:type="dxa"/>
            <w:hideMark/>
          </w:tcPr>
          <w:p w14:paraId="2F6A597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1DF6CD7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110101 </w:t>
            </w:r>
          </w:p>
        </w:tc>
      </w:tr>
      <w:tr w:rsidR="00C230DA" w:rsidRPr="001859C8" w14:paraId="46CBCFAA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7B27EB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36 </w:t>
            </w:r>
          </w:p>
        </w:tc>
        <w:tc>
          <w:tcPr>
            <w:tcW w:w="1303" w:type="dxa"/>
            <w:hideMark/>
          </w:tcPr>
          <w:p w14:paraId="35B3FC23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51 </w:t>
            </w:r>
          </w:p>
        </w:tc>
        <w:tc>
          <w:tcPr>
            <w:tcW w:w="2644" w:type="dxa"/>
            <w:hideMark/>
          </w:tcPr>
          <w:p w14:paraId="54DC936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01010001</w:t>
            </w:r>
          </w:p>
        </w:tc>
        <w:tc>
          <w:tcPr>
            <w:tcW w:w="960" w:type="dxa"/>
            <w:hideMark/>
          </w:tcPr>
          <w:p w14:paraId="2D0F6AE0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4383DD67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34D1A3F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698B212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1982BAE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474896B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010001 </w:t>
            </w:r>
          </w:p>
        </w:tc>
      </w:tr>
      <w:tr w:rsidR="00D64D52" w:rsidRPr="001859C8" w14:paraId="68802C61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3EA8207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37 </w:t>
            </w:r>
          </w:p>
        </w:tc>
        <w:tc>
          <w:tcPr>
            <w:tcW w:w="1303" w:type="dxa"/>
            <w:hideMark/>
          </w:tcPr>
          <w:p w14:paraId="268B1525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00 16 12 </w:t>
            </w:r>
          </w:p>
        </w:tc>
        <w:tc>
          <w:tcPr>
            <w:tcW w:w="2644" w:type="dxa"/>
            <w:hideMark/>
          </w:tcPr>
          <w:p w14:paraId="40B6F4A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00010010</w:t>
            </w:r>
          </w:p>
        </w:tc>
        <w:tc>
          <w:tcPr>
            <w:tcW w:w="960" w:type="dxa"/>
            <w:hideMark/>
          </w:tcPr>
          <w:p w14:paraId="45D54838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22406F1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CF2FB5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30A1B3C4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467A3AA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5A28C0FA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010010 </w:t>
            </w:r>
          </w:p>
        </w:tc>
      </w:tr>
      <w:tr w:rsidR="00C230DA" w:rsidRPr="001859C8" w14:paraId="24892F6D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8338538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38 </w:t>
            </w:r>
          </w:p>
        </w:tc>
        <w:tc>
          <w:tcPr>
            <w:tcW w:w="1303" w:type="dxa"/>
            <w:hideMark/>
          </w:tcPr>
          <w:p w14:paraId="0B8A721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00 16 13 </w:t>
            </w:r>
          </w:p>
        </w:tc>
        <w:tc>
          <w:tcPr>
            <w:tcW w:w="2644" w:type="dxa"/>
            <w:hideMark/>
          </w:tcPr>
          <w:p w14:paraId="594881E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00010011</w:t>
            </w:r>
          </w:p>
        </w:tc>
        <w:tc>
          <w:tcPr>
            <w:tcW w:w="960" w:type="dxa"/>
            <w:hideMark/>
          </w:tcPr>
          <w:p w14:paraId="4DAD2E33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7D230D9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25A8B1E7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53BD9FD1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2CA8F7E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693B5718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010011 </w:t>
            </w:r>
          </w:p>
        </w:tc>
      </w:tr>
      <w:tr w:rsidR="00D64D52" w:rsidRPr="001859C8" w14:paraId="6D49BE43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DED3E2B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39 </w:t>
            </w:r>
          </w:p>
        </w:tc>
        <w:tc>
          <w:tcPr>
            <w:tcW w:w="1303" w:type="dxa"/>
            <w:hideMark/>
          </w:tcPr>
          <w:p w14:paraId="5176BBB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00 16 15 </w:t>
            </w:r>
          </w:p>
        </w:tc>
        <w:tc>
          <w:tcPr>
            <w:tcW w:w="2644" w:type="dxa"/>
            <w:hideMark/>
          </w:tcPr>
          <w:p w14:paraId="530CD30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00010101</w:t>
            </w:r>
          </w:p>
        </w:tc>
        <w:tc>
          <w:tcPr>
            <w:tcW w:w="960" w:type="dxa"/>
            <w:hideMark/>
          </w:tcPr>
          <w:p w14:paraId="2E092C3B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30F2A81B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827D106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5A8ABC6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1769AFF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4C90E26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010101 </w:t>
            </w:r>
          </w:p>
        </w:tc>
      </w:tr>
      <w:tr w:rsidR="00C230DA" w:rsidRPr="001859C8" w14:paraId="39E20F62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4115096D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3A </w:t>
            </w:r>
          </w:p>
        </w:tc>
        <w:tc>
          <w:tcPr>
            <w:tcW w:w="1303" w:type="dxa"/>
            <w:hideMark/>
          </w:tcPr>
          <w:p w14:paraId="5F17627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00 16 17 </w:t>
            </w:r>
          </w:p>
        </w:tc>
        <w:tc>
          <w:tcPr>
            <w:tcW w:w="2644" w:type="dxa"/>
            <w:hideMark/>
          </w:tcPr>
          <w:p w14:paraId="1F28DD66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00000000 000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10110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00010111</w:t>
            </w:r>
          </w:p>
        </w:tc>
        <w:tc>
          <w:tcPr>
            <w:tcW w:w="960" w:type="dxa"/>
            <w:hideMark/>
          </w:tcPr>
          <w:p w14:paraId="7DC2630C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255ED120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4189859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001 </w:t>
            </w:r>
          </w:p>
        </w:tc>
        <w:tc>
          <w:tcPr>
            <w:tcW w:w="960" w:type="dxa"/>
            <w:hideMark/>
          </w:tcPr>
          <w:p w14:paraId="53D64725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 </w:t>
            </w:r>
          </w:p>
        </w:tc>
        <w:tc>
          <w:tcPr>
            <w:tcW w:w="960" w:type="dxa"/>
            <w:hideMark/>
          </w:tcPr>
          <w:p w14:paraId="5E74421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 </w:t>
            </w:r>
          </w:p>
        </w:tc>
        <w:tc>
          <w:tcPr>
            <w:tcW w:w="852" w:type="dxa"/>
            <w:hideMark/>
          </w:tcPr>
          <w:p w14:paraId="2D192D0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010111 </w:t>
            </w:r>
          </w:p>
        </w:tc>
      </w:tr>
      <w:tr w:rsidR="00D64D52" w:rsidRPr="001859C8" w14:paraId="2E305907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074FD4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3B </w:t>
            </w:r>
          </w:p>
        </w:tc>
        <w:tc>
          <w:tcPr>
            <w:tcW w:w="1303" w:type="dxa"/>
            <w:hideMark/>
          </w:tcPr>
          <w:p w14:paraId="1324EB4E" w14:textId="6FF6CC10" w:rsidR="0013433F" w:rsidRPr="001859C8" w:rsidRDefault="00530C69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00 </w:t>
            </w:r>
            <w:r w:rsidRPr="00530C69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14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530C69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02</w:t>
            </w:r>
          </w:p>
        </w:tc>
        <w:tc>
          <w:tcPr>
            <w:tcW w:w="2644" w:type="dxa"/>
            <w:hideMark/>
          </w:tcPr>
          <w:p w14:paraId="0A63BB66" w14:textId="0AE0BD21" w:rsidR="0013433F" w:rsidRPr="001859C8" w:rsidRDefault="0069252E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69252E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00000000</w:t>
            </w:r>
            <w:r w:rsidR="00530C69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69252E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00010100</w:t>
            </w:r>
            <w:r w:rsidR="00530C69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 </w:t>
            </w:r>
            <w:r w:rsidRPr="0069252E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00000010</w:t>
            </w:r>
          </w:p>
        </w:tc>
        <w:tc>
          <w:tcPr>
            <w:tcW w:w="960" w:type="dxa"/>
            <w:hideMark/>
          </w:tcPr>
          <w:p w14:paraId="2F18E40A" w14:textId="1F2F61F1" w:rsidR="0013433F" w:rsidRPr="001859C8" w:rsidRDefault="0040020E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0000</w:t>
            </w:r>
          </w:p>
        </w:tc>
        <w:tc>
          <w:tcPr>
            <w:tcW w:w="960" w:type="dxa"/>
            <w:hideMark/>
          </w:tcPr>
          <w:p w14:paraId="68F11F02" w14:textId="38ECCC69" w:rsidR="0013433F" w:rsidRPr="001859C8" w:rsidRDefault="0040020E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000</w:t>
            </w:r>
          </w:p>
        </w:tc>
        <w:tc>
          <w:tcPr>
            <w:tcW w:w="960" w:type="dxa"/>
            <w:hideMark/>
          </w:tcPr>
          <w:p w14:paraId="053F8598" w14:textId="48A836D8" w:rsidR="0013433F" w:rsidRPr="001859C8" w:rsidRDefault="0040020E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</w:t>
            </w:r>
            <w:r w:rsidR="00324EB5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</w:t>
            </w:r>
          </w:p>
        </w:tc>
        <w:tc>
          <w:tcPr>
            <w:tcW w:w="960" w:type="dxa"/>
            <w:hideMark/>
          </w:tcPr>
          <w:p w14:paraId="70F4C0FA" w14:textId="7452240C" w:rsidR="0013433F" w:rsidRPr="001859C8" w:rsidRDefault="00324EB5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10</w:t>
            </w:r>
          </w:p>
        </w:tc>
        <w:tc>
          <w:tcPr>
            <w:tcW w:w="960" w:type="dxa"/>
            <w:hideMark/>
          </w:tcPr>
          <w:p w14:paraId="789C2FD4" w14:textId="6930C049" w:rsidR="0013433F" w:rsidRPr="001859C8" w:rsidRDefault="00324EB5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>
              <w:rPr>
                <w:rFonts w:ascii="Consolas" w:eastAsia="宋体" w:hAnsi="Consolas" w:cs="宋体" w:hint="eastAsia"/>
                <w:color w:val="E84C22"/>
                <w:sz w:val="16"/>
                <w:szCs w:val="16"/>
              </w:rPr>
              <w:t>0</w:t>
            </w:r>
            <w:r>
              <w:rPr>
                <w:rFonts w:ascii="Consolas" w:eastAsia="宋体" w:hAnsi="Consolas" w:cs="宋体"/>
                <w:color w:val="E84C22"/>
                <w:sz w:val="16"/>
                <w:szCs w:val="16"/>
              </w:rPr>
              <w:t>00</w:t>
            </w:r>
          </w:p>
        </w:tc>
        <w:tc>
          <w:tcPr>
            <w:tcW w:w="852" w:type="dxa"/>
            <w:hideMark/>
          </w:tcPr>
          <w:p w14:paraId="1AE3BF58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E84C22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E84C22"/>
                <w:sz w:val="16"/>
                <w:szCs w:val="16"/>
              </w:rPr>
              <w:t xml:space="preserve">000010 </w:t>
            </w:r>
          </w:p>
        </w:tc>
      </w:tr>
      <w:tr w:rsidR="00C230DA" w:rsidRPr="001859C8" w14:paraId="6CBC9F1D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0FD43504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3C </w:t>
            </w:r>
          </w:p>
        </w:tc>
        <w:tc>
          <w:tcPr>
            <w:tcW w:w="1303" w:type="dxa"/>
            <w:hideMark/>
          </w:tcPr>
          <w:p w14:paraId="5B029B4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5C </w:t>
            </w:r>
          </w:p>
        </w:tc>
        <w:tc>
          <w:tcPr>
            <w:tcW w:w="2644" w:type="dxa"/>
            <w:hideMark/>
          </w:tcPr>
          <w:p w14:paraId="0E0B5E1E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01011100</w:t>
            </w:r>
          </w:p>
        </w:tc>
        <w:tc>
          <w:tcPr>
            <w:tcW w:w="960" w:type="dxa"/>
            <w:hideMark/>
          </w:tcPr>
          <w:p w14:paraId="65265347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0A55B558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151AAFB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BD2A7B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1B77DFFC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60D8803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011100 </w:t>
            </w:r>
          </w:p>
        </w:tc>
      </w:tr>
      <w:tr w:rsidR="00D64D52" w:rsidRPr="001859C8" w14:paraId="6034A58D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1B311E83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3D </w:t>
            </w:r>
          </w:p>
        </w:tc>
        <w:tc>
          <w:tcPr>
            <w:tcW w:w="1303" w:type="dxa"/>
            <w:hideMark/>
          </w:tcPr>
          <w:p w14:paraId="466C4E8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5E </w:t>
            </w:r>
          </w:p>
        </w:tc>
        <w:tc>
          <w:tcPr>
            <w:tcW w:w="2644" w:type="dxa"/>
            <w:hideMark/>
          </w:tcPr>
          <w:p w14:paraId="440E2B3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01011110</w:t>
            </w:r>
          </w:p>
        </w:tc>
        <w:tc>
          <w:tcPr>
            <w:tcW w:w="960" w:type="dxa"/>
            <w:hideMark/>
          </w:tcPr>
          <w:p w14:paraId="6E9D05CB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18F41FA7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686F1A83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959136C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94AC51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0476E4D0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011110 </w:t>
            </w:r>
          </w:p>
        </w:tc>
      </w:tr>
      <w:tr w:rsidR="00C230DA" w:rsidRPr="001859C8" w14:paraId="3F54F309" w14:textId="77777777" w:rsidTr="00FF3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5EBFEF95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3E </w:t>
            </w:r>
          </w:p>
        </w:tc>
        <w:tc>
          <w:tcPr>
            <w:tcW w:w="1303" w:type="dxa"/>
            <w:hideMark/>
          </w:tcPr>
          <w:p w14:paraId="04570D69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68 </w:t>
            </w:r>
          </w:p>
        </w:tc>
        <w:tc>
          <w:tcPr>
            <w:tcW w:w="2644" w:type="dxa"/>
            <w:hideMark/>
          </w:tcPr>
          <w:p w14:paraId="1AAA264D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01101000</w:t>
            </w:r>
          </w:p>
        </w:tc>
        <w:tc>
          <w:tcPr>
            <w:tcW w:w="960" w:type="dxa"/>
            <w:hideMark/>
          </w:tcPr>
          <w:p w14:paraId="0C8C1172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7486021A" w14:textId="77777777" w:rsidR="0013433F" w:rsidRPr="001859C8" w:rsidRDefault="0013433F" w:rsidP="00FF35A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540B886B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597D5D24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396B19FA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5CD054E0" w14:textId="77777777" w:rsidR="0013433F" w:rsidRPr="001859C8" w:rsidRDefault="0013433F" w:rsidP="00FF35A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101000 </w:t>
            </w:r>
          </w:p>
        </w:tc>
      </w:tr>
      <w:tr w:rsidR="00D64D52" w:rsidRPr="001859C8" w14:paraId="250E3014" w14:textId="77777777" w:rsidTr="00FF35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14:paraId="38FC7C0F" w14:textId="77777777" w:rsidR="0013433F" w:rsidRPr="001859C8" w:rsidRDefault="0013433F" w:rsidP="00FF35A7">
            <w:pPr>
              <w:widowControl/>
              <w:jc w:val="center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3F </w:t>
            </w:r>
          </w:p>
        </w:tc>
        <w:tc>
          <w:tcPr>
            <w:tcW w:w="1303" w:type="dxa"/>
            <w:hideMark/>
          </w:tcPr>
          <w:p w14:paraId="4930127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 6D 6C </w:t>
            </w:r>
          </w:p>
        </w:tc>
        <w:tc>
          <w:tcPr>
            <w:tcW w:w="2644" w:type="dxa"/>
            <w:hideMark/>
          </w:tcPr>
          <w:p w14:paraId="5441DA04" w14:textId="405C0F49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>00000000 0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1101101</w:t>
            </w:r>
            <w:r w:rsidR="007913E1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 </w:t>
            </w:r>
            <w:r w:rsidRPr="001859C8">
              <w:rPr>
                <w:rFonts w:ascii="Consolas" w:eastAsia="宋体" w:hAnsi="Consolas" w:cs="宋体" w:hint="eastAsia"/>
                <w:color w:val="000000"/>
                <w:sz w:val="16"/>
                <w:szCs w:val="16"/>
              </w:rPr>
              <w:t>01101100</w:t>
            </w:r>
          </w:p>
        </w:tc>
        <w:tc>
          <w:tcPr>
            <w:tcW w:w="960" w:type="dxa"/>
            <w:hideMark/>
          </w:tcPr>
          <w:p w14:paraId="7D55A36A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00000 </w:t>
            </w:r>
          </w:p>
        </w:tc>
        <w:tc>
          <w:tcPr>
            <w:tcW w:w="960" w:type="dxa"/>
            <w:hideMark/>
          </w:tcPr>
          <w:p w14:paraId="596B2326" w14:textId="77777777" w:rsidR="0013433F" w:rsidRPr="001859C8" w:rsidRDefault="0013433F" w:rsidP="00FF35A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0000 </w:t>
            </w:r>
          </w:p>
        </w:tc>
        <w:tc>
          <w:tcPr>
            <w:tcW w:w="960" w:type="dxa"/>
            <w:hideMark/>
          </w:tcPr>
          <w:p w14:paraId="7E305C91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205C18DE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110 </w:t>
            </w:r>
          </w:p>
        </w:tc>
        <w:tc>
          <w:tcPr>
            <w:tcW w:w="960" w:type="dxa"/>
            <w:hideMark/>
          </w:tcPr>
          <w:p w14:paraId="0832CF99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 </w:t>
            </w:r>
          </w:p>
        </w:tc>
        <w:tc>
          <w:tcPr>
            <w:tcW w:w="852" w:type="dxa"/>
            <w:hideMark/>
          </w:tcPr>
          <w:p w14:paraId="2052D6FB" w14:textId="77777777" w:rsidR="0013433F" w:rsidRPr="001859C8" w:rsidRDefault="0013433F" w:rsidP="00FF35A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宋体" w:hAnsi="Consolas" w:cs="宋体"/>
                <w:color w:val="000000"/>
                <w:sz w:val="16"/>
                <w:szCs w:val="16"/>
              </w:rPr>
            </w:pPr>
            <w:r w:rsidRPr="001859C8">
              <w:rPr>
                <w:rFonts w:ascii="Consolas" w:eastAsia="宋体" w:hAnsi="Consolas" w:cs="宋体"/>
                <w:color w:val="000000"/>
                <w:sz w:val="16"/>
                <w:szCs w:val="16"/>
              </w:rPr>
              <w:t xml:space="preserve">101100 </w:t>
            </w:r>
          </w:p>
        </w:tc>
      </w:tr>
    </w:tbl>
    <w:p w14:paraId="67F64137" w14:textId="5606D5E9" w:rsidR="0023498A" w:rsidRDefault="00F45085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为了联机操作的方便性，这里同时给出用上位机烧写的</w:t>
      </w:r>
      <w:r w:rsidR="00962FC6">
        <w:rPr>
          <w:rFonts w:ascii="微软雅黑" w:eastAsia="微软雅黑" w:hAnsi="微软雅黑" w:hint="eastAsia"/>
          <w:szCs w:val="21"/>
        </w:rPr>
        <w:t>固件代码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B87E2E" w14:paraId="14989204" w14:textId="77777777" w:rsidTr="00AF211D">
        <w:tc>
          <w:tcPr>
            <w:tcW w:w="8075" w:type="dxa"/>
            <w:shd w:val="pct20" w:color="auto" w:fill="auto"/>
          </w:tcPr>
          <w:p w14:paraId="52DC1454" w14:textId="77DC8902" w:rsidR="00B87E2E" w:rsidRDefault="00B87E2E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ode</w:t>
            </w:r>
            <w:r>
              <w:rPr>
                <w:rFonts w:ascii="微软雅黑" w:eastAsia="微软雅黑" w:hAnsi="微软雅黑"/>
                <w:szCs w:val="21"/>
              </w:rPr>
              <w:t xml:space="preserve"> S</w:t>
            </w:r>
            <w:r>
              <w:rPr>
                <w:rFonts w:ascii="微软雅黑" w:eastAsia="微软雅黑" w:hAnsi="微软雅黑" w:hint="eastAsia"/>
                <w:szCs w:val="21"/>
              </w:rPr>
              <w:t>nippet</w:t>
            </w:r>
            <w:r>
              <w:rPr>
                <w:rFonts w:ascii="微软雅黑" w:eastAsia="微软雅黑" w:hAnsi="微软雅黑"/>
                <w:szCs w:val="21"/>
              </w:rPr>
              <w:t xml:space="preserve"> 1</w:t>
            </w:r>
          </w:p>
        </w:tc>
        <w:tc>
          <w:tcPr>
            <w:tcW w:w="2381" w:type="dxa"/>
            <w:shd w:val="pct20" w:color="auto" w:fill="auto"/>
          </w:tcPr>
          <w:p w14:paraId="68CCD1C6" w14:textId="56BE116F" w:rsidR="00B87E2E" w:rsidRDefault="0025217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SM</w:t>
            </w:r>
          </w:p>
        </w:tc>
      </w:tr>
      <w:tr w:rsidR="00132047" w14:paraId="28EF96F5" w14:textId="77777777" w:rsidTr="00B87E2E">
        <w:tc>
          <w:tcPr>
            <w:tcW w:w="10456" w:type="dxa"/>
            <w:gridSpan w:val="2"/>
          </w:tcPr>
          <w:p w14:paraId="2BD669E6" w14:textId="0A907FA7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5BA9751E" w14:textId="6DD7CAEB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                                       </w:t>
            </w:r>
            <w:r>
              <w:rPr>
                <w:rFonts w:ascii="Consolas" w:eastAsia="微软雅黑" w:hAnsi="Consolas"/>
                <w:szCs w:val="21"/>
              </w:rPr>
              <w:t xml:space="preserve">  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0EFEF491" w14:textId="42D1267D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</w:t>
            </w:r>
            <w:r w:rsidRPr="00132047">
              <w:rPr>
                <w:rFonts w:ascii="Consolas" w:eastAsia="微软雅黑" w:hAnsi="Consolas"/>
                <w:szCs w:val="21"/>
              </w:rPr>
              <w:t>文件</w:t>
            </w:r>
            <w:r w:rsidRPr="00132047">
              <w:rPr>
                <w:rFonts w:ascii="Consolas" w:eastAsia="微软雅黑" w:hAnsi="Consolas"/>
                <w:szCs w:val="21"/>
              </w:rPr>
              <w:t xml:space="preserve">1 </w:t>
            </w:r>
            <w:r>
              <w:rPr>
                <w:rFonts w:ascii="Consolas" w:eastAsia="微软雅黑" w:hAnsi="Consolas" w:hint="eastAsia"/>
                <w:szCs w:val="21"/>
              </w:rPr>
              <w:t>微码表</w:t>
            </w:r>
            <w:r>
              <w:rPr>
                <w:rFonts w:ascii="Consolas" w:eastAsia="微软雅黑" w:hAnsi="Consolas" w:hint="eastAsia"/>
                <w:szCs w:val="21"/>
              </w:rPr>
              <w:t xml:space="preserve"> </w:t>
            </w:r>
            <w:r>
              <w:rPr>
                <w:rFonts w:ascii="Consolas" w:eastAsia="微软雅黑" w:hAnsi="Consolas"/>
                <w:szCs w:val="21"/>
              </w:rPr>
              <w:t xml:space="preserve">                            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65F90B08" w14:textId="4B4369FE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 </w:t>
            </w:r>
            <w:r>
              <w:rPr>
                <w:rFonts w:ascii="Consolas" w:eastAsia="微软雅黑" w:hAnsi="Consolas"/>
                <w:szCs w:val="21"/>
              </w:rPr>
              <w:t xml:space="preserve">               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          </w:t>
            </w:r>
            <w:r>
              <w:rPr>
                <w:rFonts w:ascii="Consolas" w:eastAsia="微软雅黑" w:hAnsi="Consolas"/>
                <w:szCs w:val="21"/>
              </w:rPr>
              <w:t xml:space="preserve">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1E292021" w14:textId="647DDAE5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//By Steve Workshop  </w:t>
            </w:r>
            <w:r>
              <w:rPr>
                <w:rFonts w:ascii="Consolas" w:eastAsia="微软雅黑" w:hAnsi="Consolas"/>
                <w:szCs w:val="21"/>
              </w:rPr>
              <w:t xml:space="preserve">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      </w:t>
            </w:r>
            <w:r>
              <w:rPr>
                <w:rFonts w:ascii="Consolas" w:eastAsia="微软雅黑" w:hAnsi="Consolas"/>
                <w:szCs w:val="21"/>
              </w:rPr>
              <w:t xml:space="preserve">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2AC24CE2" w14:textId="701BADCF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</w:t>
            </w:r>
            <w:r w:rsidRPr="00132047">
              <w:rPr>
                <w:rFonts w:ascii="Consolas" w:eastAsia="微软雅黑" w:hAnsi="Consolas"/>
                <w:szCs w:val="21"/>
              </w:rPr>
              <w:t>版权所有，侵权不究</w:t>
            </w:r>
            <w:r w:rsidR="004766BE">
              <w:rPr>
                <w:rFonts w:ascii="Consolas" w:eastAsia="微软雅黑" w:hAnsi="Consolas" w:hint="eastAsia"/>
                <w:szCs w:val="21"/>
              </w:rPr>
              <w:t xml:space="preserve"> </w:t>
            </w:r>
            <w:r w:rsidR="004766BE">
              <w:rPr>
                <w:rFonts w:ascii="Consolas" w:eastAsia="微软雅黑" w:hAnsi="Consolas"/>
                <w:szCs w:val="21"/>
              </w:rPr>
              <w:t xml:space="preserve">     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</w:t>
            </w:r>
            <w:r>
              <w:rPr>
                <w:rFonts w:ascii="Consolas" w:eastAsia="微软雅黑" w:hAnsi="Consolas"/>
                <w:szCs w:val="21"/>
              </w:rPr>
              <w:t xml:space="preserve">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7B0C4B19" w14:textId="10230002" w:rsidR="00132047" w:rsidRP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                                             //</w:t>
            </w:r>
          </w:p>
          <w:p w14:paraId="55752F61" w14:textId="7D161C1F" w:rsidR="00132047" w:rsidRDefault="00132047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5441BF2E" w14:textId="77777777" w:rsidR="00B87E2E" w:rsidRDefault="00B87E2E" w:rsidP="0013204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14D5D0DC" w14:textId="77777777" w:rsid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; //** Start Of MicroController Data **// </w:t>
            </w:r>
          </w:p>
          <w:p w14:paraId="7171A27D" w14:textId="79503388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00 000001    ; NOP </w:t>
            </w:r>
          </w:p>
          <w:p w14:paraId="2F739038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01 006D43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7F708317" w14:textId="300FDABB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02 </w:t>
            </w:r>
            <w:r w:rsidR="00494F1B">
              <w:rPr>
                <w:rFonts w:ascii="Consolas" w:eastAsia="微软雅黑" w:hAnsi="Consolas"/>
                <w:szCs w:val="21"/>
              </w:rPr>
              <w:t>021219</w:t>
            </w:r>
          </w:p>
          <w:p w14:paraId="0FAB1E55" w14:textId="77777777" w:rsidR="000111A0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03 107070    ; MEM-&gt;IR, P&lt;1&gt; </w:t>
            </w:r>
          </w:p>
          <w:p w14:paraId="1A6205E4" w14:textId="67144515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04 002405    ; RS-&gt;B </w:t>
            </w:r>
          </w:p>
          <w:p w14:paraId="3D88AB1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05 04B201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B-&gt;RD </w:t>
            </w:r>
          </w:p>
          <w:p w14:paraId="3F191C40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06 002407    ; RS-&gt;B </w:t>
            </w:r>
          </w:p>
          <w:p w14:paraId="415D9D3D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07 013201    ; A </w:t>
            </w:r>
            <w:r w:rsidRPr="00B87E2E">
              <w:rPr>
                <w:rFonts w:ascii="Consolas" w:eastAsia="微软雅黑" w:hAnsi="Consolas"/>
                <w:szCs w:val="21"/>
              </w:rPr>
              <w:t>与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B-&gt;RD </w:t>
            </w:r>
          </w:p>
          <w:p w14:paraId="3F660CC5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08 106009    ; MEM-&gt;AR </w:t>
            </w:r>
          </w:p>
          <w:p w14:paraId="4904B2B7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09 183001    ; IO-&gt;RD </w:t>
            </w:r>
          </w:p>
          <w:p w14:paraId="5448E574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0A 106010    ; MEM-&gt;AR </w:t>
            </w:r>
          </w:p>
          <w:p w14:paraId="0B977E37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0B 000001    ; NOP </w:t>
            </w:r>
          </w:p>
          <w:p w14:paraId="4DD1CD1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0C 103001    ; MEM-&gt;RD </w:t>
            </w:r>
          </w:p>
          <w:p w14:paraId="04B68FCE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0D 200601    ; RD-&gt;MEM </w:t>
            </w:r>
          </w:p>
          <w:p w14:paraId="6AB78323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0E 005341    ; A-&gt;PC </w:t>
            </w:r>
          </w:p>
          <w:p w14:paraId="1D2EC37D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0F 0000CB    ; NOP, P&lt;3&gt; </w:t>
            </w:r>
          </w:p>
          <w:p w14:paraId="260E49D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10 280401    ; RS-&gt;IO </w:t>
            </w:r>
          </w:p>
          <w:p w14:paraId="0D34404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11 103001    ; MEM-&gt;RD </w:t>
            </w:r>
          </w:p>
          <w:p w14:paraId="2892EF50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12 06B201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1-&gt;RD </w:t>
            </w:r>
          </w:p>
          <w:p w14:paraId="27F38BC8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13 002414    ; RS-&gt;B </w:t>
            </w:r>
          </w:p>
          <w:p w14:paraId="45464894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14 05B201    ; A </w:t>
            </w:r>
            <w:r w:rsidRPr="00B87E2E">
              <w:rPr>
                <w:rFonts w:ascii="Consolas" w:eastAsia="微软雅黑" w:hAnsi="Consolas"/>
                <w:szCs w:val="21"/>
              </w:rPr>
              <w:t>减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B-&gt;RD </w:t>
            </w:r>
          </w:p>
          <w:p w14:paraId="345B3633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15 002416    ; RS-&gt;B </w:t>
            </w:r>
          </w:p>
          <w:p w14:paraId="2A3B139A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16 01B201    ; A </w:t>
            </w:r>
            <w:r w:rsidRPr="00B87E2E">
              <w:rPr>
                <w:rFonts w:ascii="Consolas" w:eastAsia="微软雅黑" w:hAnsi="Consolas"/>
                <w:szCs w:val="21"/>
              </w:rPr>
              <w:t>或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B-&gt;RD </w:t>
            </w:r>
          </w:p>
          <w:p w14:paraId="376BC2F4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17 002418    ; RS-&gt;B </w:t>
            </w:r>
          </w:p>
          <w:p w14:paraId="3C22D37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18 02B201    ; A </w:t>
            </w:r>
            <w:r w:rsidRPr="00B87E2E">
              <w:rPr>
                <w:rFonts w:ascii="Consolas" w:eastAsia="微软雅黑" w:hAnsi="Consolas"/>
                <w:szCs w:val="21"/>
              </w:rPr>
              <w:t>右环移</w:t>
            </w:r>
            <w:r w:rsidRPr="00B87E2E">
              <w:rPr>
                <w:rFonts w:ascii="Consolas" w:eastAsia="微软雅黑" w:hAnsi="Consolas"/>
                <w:szCs w:val="21"/>
              </w:rPr>
              <w:t xml:space="preserve">-&gt;RD </w:t>
            </w:r>
          </w:p>
          <w:p w14:paraId="1F1791B7" w14:textId="31957C40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19 002</w:t>
            </w:r>
            <w:r w:rsidR="00474E75">
              <w:rPr>
                <w:rFonts w:ascii="Consolas" w:eastAsia="微软雅黑" w:hAnsi="Consolas"/>
                <w:szCs w:val="21"/>
              </w:rPr>
              <w:t>6</w:t>
            </w:r>
            <w:r w:rsidRPr="00B87E2E">
              <w:rPr>
                <w:rFonts w:ascii="Consolas" w:eastAsia="微软雅黑" w:hAnsi="Consolas"/>
                <w:szCs w:val="21"/>
              </w:rPr>
              <w:t>1A</w:t>
            </w:r>
          </w:p>
          <w:p w14:paraId="663DDB44" w14:textId="4A76706E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1A </w:t>
            </w:r>
            <w:r w:rsidR="00DF2C7B">
              <w:rPr>
                <w:rFonts w:ascii="Consolas" w:eastAsia="微软雅黑" w:hAnsi="Consolas"/>
                <w:szCs w:val="21"/>
              </w:rPr>
              <w:t>0132</w:t>
            </w:r>
            <w:r w:rsidRPr="00B87E2E">
              <w:rPr>
                <w:rFonts w:ascii="Consolas" w:eastAsia="微软雅黑" w:hAnsi="Consolas"/>
                <w:szCs w:val="21"/>
              </w:rPr>
              <w:t>21</w:t>
            </w:r>
          </w:p>
          <w:p w14:paraId="6E11ABF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1B 005341    ; A-&gt;PC </w:t>
            </w:r>
          </w:p>
          <w:p w14:paraId="36FF5B5B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1C 10101D    ; MEM-&gt;A </w:t>
            </w:r>
          </w:p>
          <w:p w14:paraId="7D607B1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1D 10608C    ; MEM-&gt;AR, P&lt;2&gt; </w:t>
            </w:r>
          </w:p>
          <w:p w14:paraId="795FE531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1E 10601F    ; MEM-&gt;AR </w:t>
            </w:r>
          </w:p>
          <w:p w14:paraId="6EE88B1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1F 101020    ; MEM-&gt;A </w:t>
            </w:r>
          </w:p>
          <w:p w14:paraId="6A2D397D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20 10608C    ; MEM-&gt;AR, P&lt;2&gt; </w:t>
            </w:r>
          </w:p>
          <w:p w14:paraId="6403508B" w14:textId="69A96604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21 </w:t>
            </w:r>
            <w:r w:rsidR="0017193A">
              <w:rPr>
                <w:rFonts w:ascii="Consolas" w:eastAsia="微软雅黑" w:hAnsi="Consolas"/>
                <w:szCs w:val="21"/>
              </w:rPr>
              <w:t>0092</w:t>
            </w:r>
            <w:r w:rsidRPr="00B87E2E">
              <w:rPr>
                <w:rFonts w:ascii="Consolas" w:eastAsia="微软雅黑" w:hAnsi="Consolas"/>
                <w:szCs w:val="21"/>
              </w:rPr>
              <w:t>22</w:t>
            </w:r>
          </w:p>
          <w:p w14:paraId="6E35C00E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22 021223</w:t>
            </w:r>
          </w:p>
          <w:p w14:paraId="1F15D7F1" w14:textId="423497A0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23 </w:t>
            </w:r>
            <w:r w:rsidR="00E864E5">
              <w:rPr>
                <w:rFonts w:ascii="Consolas" w:eastAsia="微软雅黑" w:hAnsi="Consolas"/>
                <w:szCs w:val="21"/>
              </w:rPr>
              <w:t>0024</w:t>
            </w:r>
            <w:r w:rsidRPr="00B87E2E">
              <w:rPr>
                <w:rFonts w:ascii="Consolas" w:eastAsia="微软雅黑" w:hAnsi="Consolas"/>
                <w:szCs w:val="21"/>
              </w:rPr>
              <w:t>24</w:t>
            </w:r>
          </w:p>
          <w:p w14:paraId="2409FFF6" w14:textId="495B3171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24 01</w:t>
            </w:r>
            <w:r w:rsidR="00CA7768">
              <w:rPr>
                <w:rFonts w:ascii="Consolas" w:eastAsia="微软雅黑" w:hAnsi="Consolas"/>
                <w:szCs w:val="21"/>
              </w:rPr>
              <w:t>1</w:t>
            </w:r>
            <w:r w:rsidRPr="00B87E2E">
              <w:rPr>
                <w:rFonts w:ascii="Consolas" w:eastAsia="微软雅黑" w:hAnsi="Consolas"/>
                <w:szCs w:val="21"/>
              </w:rPr>
              <w:t>225</w:t>
            </w:r>
          </w:p>
          <w:p w14:paraId="2EAD37D1" w14:textId="5E821A73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25 00</w:t>
            </w:r>
            <w:r w:rsidR="00CA7768">
              <w:rPr>
                <w:rFonts w:ascii="Consolas" w:eastAsia="微软雅黑" w:hAnsi="Consolas"/>
                <w:szCs w:val="21"/>
              </w:rPr>
              <w:t>2</w:t>
            </w:r>
            <w:r w:rsidRPr="00B87E2E">
              <w:rPr>
                <w:rFonts w:ascii="Consolas" w:eastAsia="微软雅黑" w:hAnsi="Consolas"/>
                <w:szCs w:val="21"/>
              </w:rPr>
              <w:t>626</w:t>
            </w:r>
          </w:p>
          <w:p w14:paraId="4643104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26 01B201</w:t>
            </w:r>
          </w:p>
          <w:p w14:paraId="0475AD5F" w14:textId="77777777" w:rsidR="000111A0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28 101029    ; MEM-&gt;A </w:t>
            </w:r>
          </w:p>
          <w:p w14:paraId="15D4A5AD" w14:textId="5E94906E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29 00282A    ; RI-&gt;B </w:t>
            </w:r>
          </w:p>
          <w:p w14:paraId="19E49991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2A 04E22B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B-&gt;AR </w:t>
            </w:r>
          </w:p>
          <w:p w14:paraId="71E42098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2B 04928C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B-&gt;A, P&lt;2&gt; </w:t>
            </w:r>
          </w:p>
          <w:p w14:paraId="6856DAC9" w14:textId="77777777" w:rsidR="000111A0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2C 10102D    ; MEM-&gt;A </w:t>
            </w:r>
          </w:p>
          <w:p w14:paraId="57C36E03" w14:textId="3188CE15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2D 002C2E    ; PC-&gt;B </w:t>
            </w:r>
          </w:p>
          <w:p w14:paraId="7F60609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2E 04E22F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B-&gt;AR </w:t>
            </w:r>
          </w:p>
          <w:p w14:paraId="2F66C2E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2F 04928C    ; A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B-&gt;A, P&lt;2&gt; </w:t>
            </w:r>
          </w:p>
          <w:p w14:paraId="14509C9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30 001604    ; RD-&gt;A </w:t>
            </w:r>
          </w:p>
          <w:p w14:paraId="73944A48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31 001606    ; RD-&gt;A </w:t>
            </w:r>
          </w:p>
          <w:p w14:paraId="1AF2AEE9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32 006D48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6B2CD2C5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33 006D4A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2F27AE68" w14:textId="77777777" w:rsidR="00313203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34 003401    ; RS-&gt;RD </w:t>
            </w:r>
          </w:p>
          <w:p w14:paraId="319EBD43" w14:textId="650941A1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35 000035    ; NOP </w:t>
            </w:r>
          </w:p>
          <w:p w14:paraId="31CF8A2F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36 006D51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01F4F48F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37 001612    ; RD-&gt;A </w:t>
            </w:r>
          </w:p>
          <w:p w14:paraId="2D56D05E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38 001613    ; RD-&gt;A </w:t>
            </w:r>
          </w:p>
          <w:p w14:paraId="76846563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39 001615    ; RD-&gt;A </w:t>
            </w:r>
          </w:p>
          <w:p w14:paraId="5032837F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3A 001617    ; RD-&gt;A </w:t>
            </w:r>
          </w:p>
          <w:p w14:paraId="3CEB74C8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3B 000001    ; NOP </w:t>
            </w:r>
          </w:p>
          <w:p w14:paraId="2FEBE7BC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3C 006D5C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0825F14A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3D 006D5E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32A65D21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3E 006D68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334F8C23" w14:textId="77777777" w:rsidR="00B87E2E" w:rsidRPr="00B87E2E" w:rsidRDefault="00B87E2E" w:rsidP="00B87E2E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 xml:space="preserve">  $M 3F 006D6C    ; PC-&gt;AR, PC </w:t>
            </w:r>
            <w:r w:rsidRPr="00B87E2E">
              <w:rPr>
                <w:rFonts w:ascii="Consolas" w:eastAsia="微软雅黑" w:hAnsi="Consolas"/>
                <w:szCs w:val="21"/>
              </w:rPr>
              <w:t>加</w:t>
            </w:r>
            <w:r w:rsidRPr="00B87E2E">
              <w:rPr>
                <w:rFonts w:ascii="Consolas" w:eastAsia="微软雅黑" w:hAnsi="Consolas"/>
                <w:szCs w:val="21"/>
              </w:rPr>
              <w:t xml:space="preserve"> 1 </w:t>
            </w:r>
          </w:p>
          <w:p w14:paraId="3C266B4F" w14:textId="6CCC84F8" w:rsidR="00071ED8" w:rsidRDefault="00B87E2E" w:rsidP="00B87E2E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B87E2E">
              <w:rPr>
                <w:rFonts w:ascii="Consolas" w:eastAsia="微软雅黑" w:hAnsi="Consolas"/>
                <w:szCs w:val="21"/>
              </w:rPr>
              <w:t>; //** End Of MicroController Data **//</w:t>
            </w:r>
          </w:p>
        </w:tc>
      </w:tr>
    </w:tbl>
    <w:p w14:paraId="2A744FCD" w14:textId="72DC3D19" w:rsidR="0013433F" w:rsidRPr="00AF211D" w:rsidRDefault="009B2557" w:rsidP="00AF211D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22" w:name="_Toc108087019"/>
      <w:r w:rsidRPr="00AF211D">
        <w:rPr>
          <w:rFonts w:ascii="黑体" w:eastAsia="黑体" w:hAnsi="黑体" w:hint="eastAsia"/>
          <w:b/>
          <w:bCs/>
          <w:sz w:val="52"/>
          <w:szCs w:val="52"/>
        </w:rPr>
        <w:t>4</w:t>
      </w:r>
      <w:r w:rsidRPr="00AF211D">
        <w:rPr>
          <w:rFonts w:ascii="黑体" w:eastAsia="黑体" w:hAnsi="黑体"/>
          <w:b/>
          <w:bCs/>
          <w:sz w:val="52"/>
          <w:szCs w:val="52"/>
        </w:rPr>
        <w:t>.</w:t>
      </w:r>
      <w:r w:rsidRPr="00AF211D">
        <w:rPr>
          <w:rFonts w:ascii="黑体" w:eastAsia="黑体" w:hAnsi="黑体" w:hint="eastAsia"/>
          <w:b/>
          <w:bCs/>
          <w:sz w:val="52"/>
          <w:szCs w:val="52"/>
        </w:rPr>
        <w:t>应用程序设计</w:t>
      </w:r>
      <w:bookmarkEnd w:id="22"/>
    </w:p>
    <w:p w14:paraId="658CE93A" w14:textId="3AEE9A48" w:rsidR="00424AEF" w:rsidRDefault="00424AEF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这部分介绍如何根据机器指令设计应用程序</w:t>
      </w:r>
    </w:p>
    <w:p w14:paraId="0620E9C9" w14:textId="60598695" w:rsidR="009B2557" w:rsidRPr="00424AEF" w:rsidRDefault="009B2557" w:rsidP="00424AEF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3" w:name="_Toc108087020"/>
      <w:r w:rsidRPr="00424AEF">
        <w:rPr>
          <w:rFonts w:ascii="黑体" w:eastAsia="华文中宋" w:hAnsi="黑体" w:hint="eastAsia"/>
          <w:sz w:val="44"/>
          <w:szCs w:val="44"/>
        </w:rPr>
        <w:t>4</w:t>
      </w:r>
      <w:r w:rsidRPr="00424AEF">
        <w:rPr>
          <w:rFonts w:ascii="黑体" w:eastAsia="华文中宋" w:hAnsi="黑体"/>
          <w:sz w:val="44"/>
          <w:szCs w:val="44"/>
        </w:rPr>
        <w:t>.1</w:t>
      </w:r>
      <w:r w:rsidRPr="00424AEF">
        <w:rPr>
          <w:rFonts w:ascii="黑体" w:eastAsia="华文中宋" w:hAnsi="黑体" w:hint="eastAsia"/>
          <w:sz w:val="44"/>
          <w:szCs w:val="44"/>
        </w:rPr>
        <w:t>验证新增指令</w:t>
      </w:r>
      <w:bookmarkEnd w:id="23"/>
    </w:p>
    <w:p w14:paraId="5357F92E" w14:textId="7953C809" w:rsidR="009B2557" w:rsidRDefault="0035146F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为了验证X</w:t>
      </w:r>
      <w:r>
        <w:rPr>
          <w:rFonts w:ascii="微软雅黑" w:eastAsia="微软雅黑" w:hAnsi="微软雅黑"/>
          <w:szCs w:val="21"/>
        </w:rPr>
        <w:t>OR</w:t>
      </w:r>
      <w:r>
        <w:rPr>
          <w:rFonts w:ascii="微软雅黑" w:eastAsia="微软雅黑" w:hAnsi="微软雅黑" w:hint="eastAsia"/>
          <w:szCs w:val="21"/>
        </w:rPr>
        <w:t>指令是否有效，我们设计了一段应用程序，这个程序的功能是</w:t>
      </w:r>
      <w:r w:rsidR="00F31266">
        <w:rPr>
          <w:rFonts w:ascii="微软雅黑" w:eastAsia="微软雅黑" w:hAnsi="微软雅黑" w:hint="eastAsia"/>
          <w:szCs w:val="21"/>
        </w:rPr>
        <w:t>从内存地址6</w:t>
      </w:r>
      <w:r w:rsidR="00F31266">
        <w:rPr>
          <w:rFonts w:ascii="微软雅黑" w:eastAsia="微软雅黑" w:hAnsi="微软雅黑"/>
          <w:szCs w:val="21"/>
        </w:rPr>
        <w:t>0H</w:t>
      </w:r>
      <w:r w:rsidR="00F31266">
        <w:rPr>
          <w:rFonts w:ascii="微软雅黑" w:eastAsia="微软雅黑" w:hAnsi="微软雅黑" w:hint="eastAsia"/>
          <w:szCs w:val="21"/>
        </w:rPr>
        <w:t>和6</w:t>
      </w:r>
      <w:r w:rsidR="00F31266">
        <w:rPr>
          <w:rFonts w:ascii="微软雅黑" w:eastAsia="微软雅黑" w:hAnsi="微软雅黑"/>
          <w:szCs w:val="21"/>
        </w:rPr>
        <w:t>1H</w:t>
      </w:r>
      <w:r w:rsidR="004F4F43">
        <w:rPr>
          <w:rFonts w:ascii="微软雅黑" w:eastAsia="微软雅黑" w:hAnsi="微软雅黑" w:hint="eastAsia"/>
          <w:szCs w:val="21"/>
        </w:rPr>
        <w:t>读入两个数，求异或并显示出来。这段程序的二进制代码和汇编代码分别如下：</w:t>
      </w:r>
    </w:p>
    <w:p w14:paraId="3BFC07FB" w14:textId="6965A289" w:rsidR="00AF211D" w:rsidRDefault="004F4F4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二进制代码</w:t>
      </w:r>
      <w:r w:rsidR="00F97554">
        <w:rPr>
          <w:rFonts w:ascii="微软雅黑" w:eastAsia="微软雅黑" w:hAnsi="微软雅黑" w:hint="eastAsia"/>
          <w:szCs w:val="21"/>
        </w:rPr>
        <w:t>（前面是地址后面是数据，下同）</w:t>
      </w:r>
      <w:r>
        <w:rPr>
          <w:rFonts w:ascii="微软雅黑" w:eastAsia="微软雅黑" w:hAnsi="微软雅黑" w:hint="eastAsia"/>
          <w:szCs w:val="21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AF211D" w14:paraId="7AF87477" w14:textId="77777777" w:rsidTr="00AF211D">
        <w:tc>
          <w:tcPr>
            <w:tcW w:w="8075" w:type="dxa"/>
            <w:shd w:val="pct20" w:color="auto" w:fill="auto"/>
          </w:tcPr>
          <w:p w14:paraId="7CD995ED" w14:textId="01BFF99C" w:rsidR="00AF211D" w:rsidRDefault="00EC01C1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CD797B0" wp14:editId="3D5CED79">
                      <wp:simplePos x="0" y="0"/>
                      <wp:positionH relativeFrom="column">
                        <wp:posOffset>695283</wp:posOffset>
                      </wp:positionH>
                      <wp:positionV relativeFrom="paragraph">
                        <wp:posOffset>338140</wp:posOffset>
                      </wp:positionV>
                      <wp:extent cx="0" cy="2682744"/>
                      <wp:effectExtent l="0" t="0" r="38100" b="2286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827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line w14:anchorId="5E3C8986" id="Straight Connector 30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26.65pt" to="54.75pt,2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CE2E8F">
              <w:rPr>
                <w:rFonts w:ascii="微软雅黑" w:eastAsia="微软雅黑" w:hAnsi="微软雅黑"/>
                <w:szCs w:val="21"/>
              </w:rPr>
              <w:t>Code S</w:t>
            </w:r>
            <w:r w:rsidR="00CE2E8F">
              <w:rPr>
                <w:rFonts w:ascii="微软雅黑" w:eastAsia="微软雅黑" w:hAnsi="微软雅黑" w:hint="eastAsia"/>
                <w:szCs w:val="21"/>
              </w:rPr>
              <w:t>nippet</w:t>
            </w:r>
            <w:r w:rsidR="00CE2E8F">
              <w:rPr>
                <w:rFonts w:ascii="微软雅黑" w:eastAsia="微软雅黑" w:hAnsi="微软雅黑"/>
                <w:szCs w:val="21"/>
              </w:rPr>
              <w:t xml:space="preserve"> 2</w:t>
            </w:r>
          </w:p>
        </w:tc>
        <w:tc>
          <w:tcPr>
            <w:tcW w:w="2381" w:type="dxa"/>
            <w:shd w:val="pct20" w:color="auto" w:fill="auto"/>
          </w:tcPr>
          <w:p w14:paraId="75DEAF50" w14:textId="1B9F7D70" w:rsidR="00AF211D" w:rsidRDefault="00AF211D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Raw</w:t>
            </w:r>
            <w:r>
              <w:rPr>
                <w:rFonts w:ascii="微软雅黑" w:eastAsia="微软雅黑" w:hAnsi="微软雅黑"/>
                <w:szCs w:val="21"/>
              </w:rPr>
              <w:t xml:space="preserve"> B</w:t>
            </w:r>
            <w:r>
              <w:rPr>
                <w:rFonts w:ascii="微软雅黑" w:eastAsia="微软雅黑" w:hAnsi="微软雅黑" w:hint="eastAsia"/>
                <w:szCs w:val="21"/>
              </w:rPr>
              <w:t>inary</w:t>
            </w:r>
            <w:r>
              <w:rPr>
                <w:rFonts w:ascii="微软雅黑" w:eastAsia="微软雅黑" w:hAnsi="微软雅黑"/>
                <w:szCs w:val="21"/>
              </w:rPr>
              <w:t xml:space="preserve"> D</w:t>
            </w:r>
            <w:r>
              <w:rPr>
                <w:rFonts w:ascii="微软雅黑" w:eastAsia="微软雅黑" w:hAnsi="微软雅黑" w:hint="eastAsia"/>
                <w:szCs w:val="21"/>
              </w:rPr>
              <w:t>ata</w:t>
            </w:r>
          </w:p>
        </w:tc>
      </w:tr>
      <w:tr w:rsidR="00AF211D" w14:paraId="0C3090E8" w14:textId="77777777" w:rsidTr="00AF211D">
        <w:tc>
          <w:tcPr>
            <w:tcW w:w="10456" w:type="dxa"/>
            <w:gridSpan w:val="2"/>
          </w:tcPr>
          <w:p w14:paraId="61109DF2" w14:textId="098A172B" w:rsidR="003C7950" w:rsidRPr="00CE2E8F" w:rsidRDefault="004F4F43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0000 0000 </w:t>
            </w:r>
            <w:r w:rsidR="003C7950" w:rsidRPr="00CE2E8F">
              <w:rPr>
                <w:rFonts w:ascii="Consolas" w:eastAsia="微软雅黑" w:hAnsi="Consolas"/>
                <w:szCs w:val="21"/>
              </w:rPr>
              <w:t>1100 0000</w:t>
            </w:r>
          </w:p>
          <w:p w14:paraId="55884A0B" w14:textId="16BD5172" w:rsidR="003C7950" w:rsidRPr="00CE2E8F" w:rsidRDefault="004F4F43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0000 0001 </w:t>
            </w:r>
            <w:r w:rsidR="00CE2E8F" w:rsidRPr="00CE2E8F">
              <w:rPr>
                <w:rFonts w:ascii="Consolas" w:eastAsia="微软雅黑" w:hAnsi="Consolas"/>
                <w:szCs w:val="21"/>
              </w:rPr>
              <w:t>0110 0000 ; //</w:t>
            </w:r>
            <w:r w:rsidR="003C7950" w:rsidRPr="00CE2E8F">
              <w:rPr>
                <w:rFonts w:ascii="Consolas" w:eastAsia="微软雅黑" w:hAnsi="Consolas"/>
                <w:szCs w:val="21"/>
              </w:rPr>
              <w:t xml:space="preserve"> (60H)</w:t>
            </w:r>
          </w:p>
          <w:p w14:paraId="688D6EDF" w14:textId="40E80B68" w:rsidR="003C7950" w:rsidRPr="00CE2E8F" w:rsidRDefault="00CE2E8F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0000 0010 </w:t>
            </w:r>
            <w:r w:rsidR="003C7950" w:rsidRPr="00CE2E8F">
              <w:rPr>
                <w:rFonts w:ascii="Consolas" w:eastAsia="微软雅黑" w:hAnsi="Consolas"/>
                <w:szCs w:val="21"/>
              </w:rPr>
              <w:t>1100 0001</w:t>
            </w:r>
          </w:p>
          <w:p w14:paraId="14E349EA" w14:textId="06DC1780" w:rsidR="003C7950" w:rsidRPr="00CE2E8F" w:rsidRDefault="00CE2E8F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>0000 0011 0110</w:t>
            </w:r>
            <w:r w:rsidR="003C7950" w:rsidRPr="00CE2E8F">
              <w:rPr>
                <w:rFonts w:ascii="Consolas" w:eastAsia="微软雅黑" w:hAnsi="Consolas"/>
                <w:szCs w:val="21"/>
              </w:rPr>
              <w:t xml:space="preserve"> </w:t>
            </w:r>
            <w:r w:rsidRPr="00CE2E8F">
              <w:rPr>
                <w:rFonts w:ascii="Consolas" w:eastAsia="微软雅黑" w:hAnsi="Consolas"/>
                <w:szCs w:val="21"/>
              </w:rPr>
              <w:t>0001</w:t>
            </w:r>
            <w:r w:rsidR="003C7950" w:rsidRPr="00CE2E8F">
              <w:rPr>
                <w:rFonts w:ascii="Consolas" w:eastAsia="微软雅黑" w:hAnsi="Consolas"/>
                <w:szCs w:val="21"/>
              </w:rPr>
              <w:t xml:space="preserve"> </w:t>
            </w:r>
            <w:r w:rsidRPr="00CE2E8F">
              <w:rPr>
                <w:rFonts w:ascii="Consolas" w:eastAsia="微软雅黑" w:hAnsi="Consolas"/>
                <w:szCs w:val="21"/>
              </w:rPr>
              <w:t>; //</w:t>
            </w:r>
            <w:r w:rsidR="003C7950" w:rsidRPr="00CE2E8F">
              <w:rPr>
                <w:rFonts w:ascii="Consolas" w:eastAsia="微软雅黑" w:hAnsi="Consolas"/>
                <w:szCs w:val="21"/>
              </w:rPr>
              <w:t>(61H)</w:t>
            </w:r>
          </w:p>
          <w:p w14:paraId="6E9754DF" w14:textId="0B149E79" w:rsidR="003C7950" w:rsidRPr="00CE2E8F" w:rsidRDefault="00CE2E8F" w:rsidP="00CE2E8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0000 0100 </w:t>
            </w:r>
            <w:r w:rsidR="003C7950" w:rsidRPr="00CE2E8F">
              <w:rPr>
                <w:rFonts w:ascii="Consolas" w:eastAsia="微软雅黑" w:hAnsi="Consolas"/>
                <w:szCs w:val="21"/>
              </w:rPr>
              <w:t>1011 0100</w:t>
            </w:r>
          </w:p>
          <w:p w14:paraId="3E9FD810" w14:textId="4061A1D1" w:rsidR="003C7950" w:rsidRPr="00CE2E8F" w:rsidRDefault="00CE2E8F" w:rsidP="00CE2E8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0000 0101 </w:t>
            </w:r>
            <w:r w:rsidR="003C7950" w:rsidRPr="00CE2E8F">
              <w:rPr>
                <w:rFonts w:ascii="Consolas" w:eastAsia="微软雅黑" w:hAnsi="Consolas"/>
                <w:szCs w:val="21"/>
              </w:rPr>
              <w:t>0011 0000</w:t>
            </w:r>
          </w:p>
          <w:p w14:paraId="1530AAC4" w14:textId="281CA28B" w:rsidR="003C7950" w:rsidRPr="00CE2E8F" w:rsidRDefault="00CE2E8F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0000 0110 </w:t>
            </w:r>
            <w:r w:rsidR="003C7950" w:rsidRPr="00CE2E8F">
              <w:rPr>
                <w:rFonts w:ascii="Consolas" w:eastAsia="微软雅黑" w:hAnsi="Consolas"/>
                <w:szCs w:val="21"/>
              </w:rPr>
              <w:t>0100 0000</w:t>
            </w:r>
          </w:p>
          <w:p w14:paraId="0713E996" w14:textId="22B5DF19" w:rsidR="003C7950" w:rsidRPr="00CE2E8F" w:rsidRDefault="00CE2E8F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0000 0111 </w:t>
            </w:r>
            <w:r w:rsidR="003C7950" w:rsidRPr="00CE2E8F">
              <w:rPr>
                <w:rFonts w:ascii="Consolas" w:eastAsia="微软雅黑" w:hAnsi="Consolas"/>
                <w:szCs w:val="21"/>
              </w:rPr>
              <w:t>0101 0000</w:t>
            </w:r>
          </w:p>
          <w:p w14:paraId="21F4E4CE" w14:textId="77777777" w:rsidR="003C7950" w:rsidRPr="00CE2E8F" w:rsidRDefault="003C7950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4AFA66FC" w14:textId="165FFF7B" w:rsidR="003C7950" w:rsidRPr="00CE2E8F" w:rsidRDefault="00CE2E8F" w:rsidP="003C7950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>0110 0000 XXXX XXXX</w:t>
            </w:r>
            <w:r>
              <w:rPr>
                <w:rFonts w:ascii="Consolas" w:eastAsia="微软雅黑" w:hAnsi="Consolas"/>
                <w:szCs w:val="21"/>
              </w:rPr>
              <w:t xml:space="preserve"> ; //XXXX YYYY</w:t>
            </w:r>
            <w:r>
              <w:rPr>
                <w:rFonts w:ascii="Consolas" w:eastAsia="微软雅黑" w:hAnsi="Consolas" w:hint="eastAsia"/>
                <w:szCs w:val="21"/>
              </w:rPr>
              <w:t>任意</w:t>
            </w:r>
          </w:p>
          <w:p w14:paraId="2898E25B" w14:textId="7A99D03A" w:rsidR="00AF211D" w:rsidRDefault="00CE2E8F" w:rsidP="003C795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CE2E8F">
              <w:rPr>
                <w:rFonts w:ascii="Consolas" w:eastAsia="微软雅黑" w:hAnsi="Consolas"/>
                <w:szCs w:val="21"/>
              </w:rPr>
              <w:t xml:space="preserve">0110 0001 </w:t>
            </w:r>
            <w:r w:rsidR="003C7950" w:rsidRPr="00CE2E8F">
              <w:rPr>
                <w:rFonts w:ascii="Consolas" w:eastAsia="微软雅黑" w:hAnsi="Consolas"/>
                <w:szCs w:val="21"/>
              </w:rPr>
              <w:t>YYYY YYYY</w:t>
            </w:r>
          </w:p>
        </w:tc>
      </w:tr>
    </w:tbl>
    <w:p w14:paraId="2CED9921" w14:textId="47FA7A3D" w:rsidR="00424AEF" w:rsidRDefault="00A53625" w:rsidP="00A53625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汇编代码：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424AEF" w14:paraId="79784212" w14:textId="77777777" w:rsidTr="00FF35A7">
        <w:tc>
          <w:tcPr>
            <w:tcW w:w="8075" w:type="dxa"/>
            <w:shd w:val="pct20" w:color="auto" w:fill="auto"/>
          </w:tcPr>
          <w:p w14:paraId="0EA71880" w14:textId="22059D8E" w:rsidR="00424AEF" w:rsidRDefault="00CE2E8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ode</w:t>
            </w:r>
            <w:r>
              <w:rPr>
                <w:rFonts w:ascii="微软雅黑" w:eastAsia="微软雅黑" w:hAnsi="微软雅黑"/>
                <w:szCs w:val="21"/>
              </w:rPr>
              <w:t xml:space="preserve"> Sn</w:t>
            </w:r>
            <w:r w:rsidR="00A53625">
              <w:rPr>
                <w:rFonts w:ascii="微软雅黑" w:eastAsia="微软雅黑" w:hAnsi="微软雅黑"/>
                <w:szCs w:val="21"/>
              </w:rPr>
              <w:t>ippet 3</w:t>
            </w:r>
          </w:p>
        </w:tc>
        <w:tc>
          <w:tcPr>
            <w:tcW w:w="2381" w:type="dxa"/>
            <w:shd w:val="pct20" w:color="auto" w:fill="auto"/>
          </w:tcPr>
          <w:p w14:paraId="3B63A9DC" w14:textId="2C3BFFFC" w:rsidR="00424AEF" w:rsidRDefault="00424AE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ASM</w:t>
            </w:r>
          </w:p>
        </w:tc>
      </w:tr>
      <w:tr w:rsidR="00424AEF" w14:paraId="2BAAF88C" w14:textId="77777777" w:rsidTr="00FF35A7">
        <w:tc>
          <w:tcPr>
            <w:tcW w:w="10456" w:type="dxa"/>
            <w:gridSpan w:val="2"/>
          </w:tcPr>
          <w:p w14:paraId="375C3D1A" w14:textId="77777777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68A0D121" w14:textId="77777777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                                       </w:t>
            </w:r>
            <w:r>
              <w:rPr>
                <w:rFonts w:ascii="Consolas" w:eastAsia="微软雅黑" w:hAnsi="Consolas"/>
                <w:szCs w:val="21"/>
              </w:rPr>
              <w:t xml:space="preserve">  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7C83D226" w14:textId="207BF711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</w:t>
            </w:r>
            <w:r w:rsidRPr="00132047">
              <w:rPr>
                <w:rFonts w:ascii="Consolas" w:eastAsia="微软雅黑" w:hAnsi="Consolas"/>
                <w:szCs w:val="21"/>
              </w:rPr>
              <w:t>文件</w:t>
            </w:r>
            <w:r>
              <w:rPr>
                <w:rFonts w:ascii="Consolas" w:eastAsia="微软雅黑" w:hAnsi="Consolas"/>
                <w:szCs w:val="21"/>
              </w:rPr>
              <w:t>2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</w:t>
            </w:r>
            <w:r>
              <w:rPr>
                <w:rFonts w:ascii="Consolas" w:eastAsia="微软雅黑" w:hAnsi="Consolas" w:hint="eastAsia"/>
                <w:szCs w:val="21"/>
              </w:rPr>
              <w:t>验证异或指令</w:t>
            </w:r>
            <w:r>
              <w:rPr>
                <w:rFonts w:ascii="Consolas" w:eastAsia="微软雅黑" w:hAnsi="Consolas"/>
                <w:szCs w:val="21"/>
              </w:rPr>
              <w:t xml:space="preserve">                       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682202F9" w14:textId="77777777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 </w:t>
            </w:r>
            <w:r>
              <w:rPr>
                <w:rFonts w:ascii="Consolas" w:eastAsia="微软雅黑" w:hAnsi="Consolas"/>
                <w:szCs w:val="21"/>
              </w:rPr>
              <w:t xml:space="preserve">               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          </w:t>
            </w:r>
            <w:r>
              <w:rPr>
                <w:rFonts w:ascii="Consolas" w:eastAsia="微软雅黑" w:hAnsi="Consolas"/>
                <w:szCs w:val="21"/>
              </w:rPr>
              <w:t xml:space="preserve">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7BD8FE5E" w14:textId="77777777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//By Steve Workshop  </w:t>
            </w:r>
            <w:r>
              <w:rPr>
                <w:rFonts w:ascii="Consolas" w:eastAsia="微软雅黑" w:hAnsi="Consolas"/>
                <w:szCs w:val="21"/>
              </w:rPr>
              <w:t xml:space="preserve">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      </w:t>
            </w:r>
            <w:r>
              <w:rPr>
                <w:rFonts w:ascii="Consolas" w:eastAsia="微软雅黑" w:hAnsi="Consolas"/>
                <w:szCs w:val="21"/>
              </w:rPr>
              <w:t xml:space="preserve">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4EA35C46" w14:textId="5568A2BD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 xml:space="preserve">; // </w:t>
            </w:r>
            <w:r w:rsidRPr="00132047">
              <w:rPr>
                <w:rFonts w:ascii="Consolas" w:eastAsia="微软雅黑" w:hAnsi="Consolas"/>
                <w:szCs w:val="21"/>
              </w:rPr>
              <w:t>版权所有，侵权不究</w:t>
            </w:r>
            <w:r w:rsidR="004766BE">
              <w:rPr>
                <w:rFonts w:ascii="Consolas" w:eastAsia="微软雅黑" w:hAnsi="Consolas" w:hint="eastAsia"/>
                <w:szCs w:val="21"/>
              </w:rPr>
              <w:t xml:space="preserve"> </w:t>
            </w:r>
            <w:r w:rsidR="004766BE">
              <w:rPr>
                <w:rFonts w:ascii="Consolas" w:eastAsia="微软雅黑" w:hAnsi="Consolas"/>
                <w:szCs w:val="21"/>
              </w:rPr>
              <w:t xml:space="preserve">                     </w:t>
            </w:r>
            <w:r w:rsidRPr="00132047">
              <w:rPr>
                <w:rFonts w:ascii="Consolas" w:eastAsia="微软雅黑" w:hAnsi="Consolas"/>
                <w:szCs w:val="21"/>
              </w:rPr>
              <w:t xml:space="preserve"> </w:t>
            </w:r>
            <w:r>
              <w:rPr>
                <w:rFonts w:ascii="Consolas" w:eastAsia="微软雅黑" w:hAnsi="Consolas"/>
                <w:szCs w:val="21"/>
              </w:rPr>
              <w:t xml:space="preserve">   </w:t>
            </w:r>
            <w:r w:rsidRPr="00132047">
              <w:rPr>
                <w:rFonts w:ascii="Consolas" w:eastAsia="微软雅黑" w:hAnsi="Consolas"/>
                <w:szCs w:val="21"/>
              </w:rPr>
              <w:t>//</w:t>
            </w:r>
          </w:p>
          <w:p w14:paraId="6C17DAA5" w14:textId="24980AB7" w:rsidR="00DD62CB" w:rsidRPr="00132047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                                             //</w:t>
            </w:r>
          </w:p>
          <w:p w14:paraId="6A2BD763" w14:textId="77777777" w:rsid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132047"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38F572F5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3B47FDC4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 xml:space="preserve">; //****** Start Of Main Memory Data ****** // </w:t>
            </w:r>
          </w:p>
          <w:p w14:paraId="53DF1D19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316C1A34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 xml:space="preserve">$P 00 C0 ; </w:t>
            </w:r>
          </w:p>
          <w:p w14:paraId="1B3619BB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01 60;   // LAD M R0 60H</w:t>
            </w:r>
          </w:p>
          <w:p w14:paraId="0585D070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 xml:space="preserve">$P 02 C1 </w:t>
            </w:r>
          </w:p>
          <w:p w14:paraId="799A0052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03 61;  // LAD M R1 61H</w:t>
            </w:r>
          </w:p>
          <w:p w14:paraId="240B4D5D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04 B4;  // XOR R0 R1</w:t>
            </w:r>
          </w:p>
          <w:p w14:paraId="60A3C120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05 30</w:t>
            </w:r>
          </w:p>
          <w:p w14:paraId="0534C863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06 40;  //OUT R0 40H</w:t>
            </w:r>
          </w:p>
          <w:p w14:paraId="54F836AF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07 50;  //HLT</w:t>
            </w:r>
          </w:p>
          <w:p w14:paraId="5156C4AB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08C3BFF2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60 01;</w:t>
            </w:r>
          </w:p>
          <w:p w14:paraId="58A76900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$P 61 00;</w:t>
            </w:r>
          </w:p>
          <w:p w14:paraId="297406C8" w14:textId="77777777" w:rsidR="00DD62CB" w:rsidRPr="00DD62CB" w:rsidRDefault="00DD62CB" w:rsidP="00DD62CB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158BB4FD" w14:textId="63350211" w:rsidR="00424AEF" w:rsidRDefault="00DD62CB" w:rsidP="00DD62CB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DD62CB">
              <w:rPr>
                <w:rFonts w:ascii="Consolas" w:eastAsia="微软雅黑" w:hAnsi="Consolas"/>
                <w:szCs w:val="21"/>
              </w:rPr>
              <w:t>; //****** End Of Main Memory Data ****** //</w:t>
            </w:r>
          </w:p>
        </w:tc>
      </w:tr>
    </w:tbl>
    <w:p w14:paraId="0B8E8132" w14:textId="16886178" w:rsidR="009B2557" w:rsidRPr="00424AEF" w:rsidRDefault="009B2557" w:rsidP="00424AEF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4" w:name="_Toc108087021"/>
      <w:r w:rsidRPr="00424AEF">
        <w:rPr>
          <w:rFonts w:ascii="黑体" w:eastAsia="华文中宋" w:hAnsi="黑体" w:hint="eastAsia"/>
          <w:sz w:val="44"/>
          <w:szCs w:val="44"/>
        </w:rPr>
        <w:t>4</w:t>
      </w:r>
      <w:r w:rsidRPr="00424AEF">
        <w:rPr>
          <w:rFonts w:ascii="黑体" w:eastAsia="华文中宋" w:hAnsi="黑体"/>
          <w:sz w:val="44"/>
          <w:szCs w:val="44"/>
        </w:rPr>
        <w:t>.2</w:t>
      </w:r>
      <w:r w:rsidRPr="00424AEF">
        <w:rPr>
          <w:rFonts w:ascii="黑体" w:eastAsia="华文中宋" w:hAnsi="黑体" w:hint="eastAsia"/>
          <w:sz w:val="44"/>
          <w:szCs w:val="44"/>
        </w:rPr>
        <w:t>例程——</w:t>
      </w:r>
      <w:r w:rsidRPr="00424AEF">
        <w:rPr>
          <w:rFonts w:ascii="黑体" w:eastAsia="华文中宋" w:hAnsi="黑体"/>
          <w:sz w:val="44"/>
          <w:szCs w:val="44"/>
        </w:rPr>
        <w:t>N</w:t>
      </w:r>
      <w:r w:rsidRPr="00424AEF">
        <w:rPr>
          <w:rFonts w:ascii="黑体" w:eastAsia="华文中宋" w:hAnsi="黑体" w:hint="eastAsia"/>
          <w:sz w:val="44"/>
          <w:szCs w:val="44"/>
        </w:rPr>
        <w:t>个数求和</w:t>
      </w:r>
      <w:bookmarkEnd w:id="24"/>
    </w:p>
    <w:p w14:paraId="2211C375" w14:textId="7EA0E9B7" w:rsidR="009B2557" w:rsidRDefault="00974E22" w:rsidP="00974E2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这个程序的功能是：</w:t>
      </w:r>
      <w:r w:rsidRPr="00974E22">
        <w:rPr>
          <w:rFonts w:ascii="微软雅黑" w:eastAsia="微软雅黑" w:hAnsi="微软雅黑" w:hint="eastAsia"/>
          <w:szCs w:val="21"/>
        </w:rPr>
        <w:t>从</w:t>
      </w:r>
      <w:r w:rsidRPr="00974E22">
        <w:rPr>
          <w:rFonts w:ascii="微软雅黑" w:eastAsia="微软雅黑" w:hAnsi="微软雅黑"/>
          <w:szCs w:val="21"/>
        </w:rPr>
        <w:t xml:space="preserve"> IN 单元读入一个数据，根据读入数据的低 4</w:t>
      </w:r>
      <w:r w:rsidRPr="00974E22">
        <w:rPr>
          <w:rFonts w:ascii="微软雅黑" w:eastAsia="微软雅黑" w:hAnsi="微软雅黑" w:hint="eastAsia"/>
          <w:szCs w:val="21"/>
        </w:rPr>
        <w:t>位值</w:t>
      </w:r>
      <w:r w:rsidRPr="00974E22">
        <w:rPr>
          <w:rFonts w:ascii="微软雅黑" w:eastAsia="微软雅黑" w:hAnsi="微软雅黑"/>
          <w:szCs w:val="21"/>
        </w:rPr>
        <w:t xml:space="preserve"> X，求 1+2+…+X 的累加和，01H 到 0FH 共 15 个数据存于 60H 到 6EH 单元。</w:t>
      </w:r>
    </w:p>
    <w:p w14:paraId="0172C54F" w14:textId="34DE8DE2" w:rsidR="000E0832" w:rsidRPr="00974E22" w:rsidRDefault="000E0832" w:rsidP="00974E22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二进制代码：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424AEF" w14:paraId="1CD1ABE3" w14:textId="77777777" w:rsidTr="00FF35A7">
        <w:tc>
          <w:tcPr>
            <w:tcW w:w="8075" w:type="dxa"/>
            <w:shd w:val="pct20" w:color="auto" w:fill="auto"/>
          </w:tcPr>
          <w:p w14:paraId="0917CF5F" w14:textId="6BA40715" w:rsidR="00424AEF" w:rsidRDefault="0052191C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EB09A5B" wp14:editId="604A59FD">
                      <wp:simplePos x="0" y="0"/>
                      <wp:positionH relativeFrom="column">
                        <wp:posOffset>710397</wp:posOffset>
                      </wp:positionH>
                      <wp:positionV relativeFrom="paragraph">
                        <wp:posOffset>342349</wp:posOffset>
                      </wp:positionV>
                      <wp:extent cx="0" cy="1881699"/>
                      <wp:effectExtent l="0" t="0" r="38100" b="23495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816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431728A1" id="Straight Connector 37" o:spid="_x0000_s1026" style="position:absolute;left:0;text-align:lef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95pt,26.95pt" to="55.9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0E4A9F">
              <w:rPr>
                <w:rFonts w:ascii="微软雅黑" w:eastAsia="微软雅黑" w:hAnsi="微软雅黑"/>
                <w:szCs w:val="21"/>
              </w:rPr>
              <w:t>C</w:t>
            </w:r>
            <w:r w:rsidR="000E4A9F">
              <w:rPr>
                <w:rFonts w:ascii="微软雅黑" w:eastAsia="微软雅黑" w:hAnsi="微软雅黑" w:hint="eastAsia"/>
                <w:szCs w:val="21"/>
              </w:rPr>
              <w:t>ode</w:t>
            </w:r>
            <w:r w:rsidR="000E4A9F">
              <w:rPr>
                <w:rFonts w:ascii="微软雅黑" w:eastAsia="微软雅黑" w:hAnsi="微软雅黑"/>
                <w:szCs w:val="21"/>
              </w:rPr>
              <w:t xml:space="preserve"> S</w:t>
            </w:r>
            <w:r w:rsidR="000E4A9F">
              <w:rPr>
                <w:rFonts w:ascii="微软雅黑" w:eastAsia="微软雅黑" w:hAnsi="微软雅黑" w:hint="eastAsia"/>
                <w:szCs w:val="21"/>
              </w:rPr>
              <w:t>nippet</w:t>
            </w:r>
            <w:r w:rsidR="000E4A9F">
              <w:rPr>
                <w:rFonts w:ascii="微软雅黑" w:eastAsia="微软雅黑" w:hAnsi="微软雅黑"/>
                <w:szCs w:val="21"/>
              </w:rPr>
              <w:t xml:space="preserve"> 4</w:t>
            </w:r>
          </w:p>
        </w:tc>
        <w:tc>
          <w:tcPr>
            <w:tcW w:w="2381" w:type="dxa"/>
            <w:shd w:val="pct20" w:color="auto" w:fill="auto"/>
          </w:tcPr>
          <w:p w14:paraId="717B289B" w14:textId="77777777" w:rsidR="00424AEF" w:rsidRDefault="00424AE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Raw</w:t>
            </w:r>
            <w:r>
              <w:rPr>
                <w:rFonts w:ascii="微软雅黑" w:eastAsia="微软雅黑" w:hAnsi="微软雅黑"/>
                <w:szCs w:val="21"/>
              </w:rPr>
              <w:t xml:space="preserve"> B</w:t>
            </w:r>
            <w:r>
              <w:rPr>
                <w:rFonts w:ascii="微软雅黑" w:eastAsia="微软雅黑" w:hAnsi="微软雅黑" w:hint="eastAsia"/>
                <w:szCs w:val="21"/>
              </w:rPr>
              <w:t>inary</w:t>
            </w:r>
            <w:r>
              <w:rPr>
                <w:rFonts w:ascii="微软雅黑" w:eastAsia="微软雅黑" w:hAnsi="微软雅黑"/>
                <w:szCs w:val="21"/>
              </w:rPr>
              <w:t xml:space="preserve"> D</w:t>
            </w:r>
            <w:r>
              <w:rPr>
                <w:rFonts w:ascii="微软雅黑" w:eastAsia="微软雅黑" w:hAnsi="微软雅黑" w:hint="eastAsia"/>
                <w:szCs w:val="21"/>
              </w:rPr>
              <w:t>ata</w:t>
            </w:r>
          </w:p>
        </w:tc>
      </w:tr>
      <w:tr w:rsidR="00424AEF" w14:paraId="6ACFF19E" w14:textId="77777777" w:rsidTr="00FF35A7">
        <w:tc>
          <w:tcPr>
            <w:tcW w:w="10456" w:type="dxa"/>
            <w:gridSpan w:val="2"/>
          </w:tcPr>
          <w:p w14:paraId="1493B1CE" w14:textId="211A3791" w:rsidR="00424AEF" w:rsidRPr="00484889" w:rsidRDefault="000E4A9F" w:rsidP="00FF35A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0000 0000 </w:t>
            </w:r>
            <w:r w:rsidR="004E325D" w:rsidRPr="00484889">
              <w:rPr>
                <w:rFonts w:ascii="Consolas" w:eastAsia="微软雅黑" w:hAnsi="Consolas"/>
                <w:szCs w:val="21"/>
              </w:rPr>
              <w:t>0010 0000</w:t>
            </w:r>
          </w:p>
          <w:p w14:paraId="48D9B154" w14:textId="0799BCAC" w:rsidR="002A31BA" w:rsidRPr="00484889" w:rsidRDefault="002A31BA" w:rsidP="00FF35A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0000 0001 </w:t>
            </w:r>
            <w:r w:rsidR="00450A7D"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70D221EF" w14:textId="11883E5A" w:rsidR="004E325D" w:rsidRPr="00484889" w:rsidRDefault="002A31B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0000 0010 </w:t>
            </w:r>
            <w:r w:rsidR="00450A7D" w:rsidRPr="00484889">
              <w:rPr>
                <w:rFonts w:ascii="Consolas" w:eastAsia="微软雅黑" w:hAnsi="Consolas"/>
                <w:szCs w:val="21"/>
              </w:rPr>
              <w:t>0110 0001</w:t>
            </w:r>
          </w:p>
          <w:p w14:paraId="32932905" w14:textId="6B45ED28" w:rsidR="00567A7F" w:rsidRPr="00484889" w:rsidRDefault="00567A7F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0000 0011 </w:t>
            </w:r>
            <w:r w:rsidR="00450A7D" w:rsidRPr="00484889">
              <w:rPr>
                <w:rFonts w:ascii="Consolas" w:eastAsia="微软雅黑" w:hAnsi="Consolas"/>
                <w:szCs w:val="21"/>
              </w:rPr>
              <w:t>0000 1111</w:t>
            </w:r>
          </w:p>
          <w:p w14:paraId="5C8F20E6" w14:textId="3BA06CFB" w:rsidR="00796804" w:rsidRPr="00484889" w:rsidRDefault="00926767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0000 0100 </w:t>
            </w:r>
            <w:r w:rsidR="00796804" w:rsidRPr="00484889">
              <w:rPr>
                <w:rFonts w:ascii="Consolas" w:eastAsia="微软雅黑" w:hAnsi="Consolas"/>
                <w:szCs w:val="21"/>
              </w:rPr>
              <w:t>000</w:t>
            </w:r>
            <w:r w:rsidRPr="00484889">
              <w:rPr>
                <w:rFonts w:ascii="Consolas" w:eastAsia="微软雅黑" w:hAnsi="Consolas"/>
                <w:szCs w:val="21"/>
              </w:rPr>
              <w:t>1 0100</w:t>
            </w:r>
          </w:p>
          <w:p w14:paraId="7AF989E2" w14:textId="1142FD61" w:rsidR="00926767" w:rsidRPr="00484889" w:rsidRDefault="005F707C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0000 0101 </w:t>
            </w:r>
            <w:r w:rsidR="008E1934" w:rsidRPr="00484889">
              <w:rPr>
                <w:rFonts w:ascii="Consolas" w:eastAsia="微软雅黑" w:hAnsi="Consolas"/>
                <w:szCs w:val="21"/>
              </w:rPr>
              <w:t>0110 0001</w:t>
            </w:r>
          </w:p>
          <w:p w14:paraId="52EB44DF" w14:textId="0EA81F17" w:rsidR="008E1934" w:rsidRPr="00484889" w:rsidRDefault="005F707C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0000 0110 </w:t>
            </w:r>
            <w:r w:rsidR="008E1934"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798B5C95" w14:textId="54C41C3A" w:rsidR="008E1934" w:rsidRPr="00484889" w:rsidRDefault="00C022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0000 0111 </w:t>
            </w:r>
            <w:r w:rsidR="008E1934" w:rsidRPr="00484889">
              <w:rPr>
                <w:rFonts w:ascii="Consolas" w:eastAsia="微软雅黑" w:hAnsi="Consolas"/>
                <w:szCs w:val="21"/>
              </w:rPr>
              <w:t>1111 0000</w:t>
            </w:r>
          </w:p>
          <w:p w14:paraId="14A215F6" w14:textId="1481B7BF" w:rsidR="008E1934" w:rsidRPr="00484889" w:rsidRDefault="00110668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7F90F99E" wp14:editId="43BADF87">
                      <wp:simplePos x="0" y="0"/>
                      <wp:positionH relativeFrom="column">
                        <wp:posOffset>694690</wp:posOffset>
                      </wp:positionH>
                      <wp:positionV relativeFrom="paragraph">
                        <wp:posOffset>-1842</wp:posOffset>
                      </wp:positionV>
                      <wp:extent cx="0" cy="8433640"/>
                      <wp:effectExtent l="0" t="0" r="38100" b="24765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4336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69E527F9" id="Straight Connector 34" o:spid="_x0000_s1026" style="position:absolute;left:0;text-align:lef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.7pt,-.15pt" to="54.7pt,6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C02295" w:rsidRPr="00484889">
              <w:rPr>
                <w:rFonts w:ascii="Consolas" w:eastAsia="微软雅黑" w:hAnsi="Consolas"/>
                <w:szCs w:val="21"/>
              </w:rPr>
              <w:t xml:space="preserve">0000 1000 </w:t>
            </w:r>
            <w:r w:rsidR="00502FD6" w:rsidRPr="00484889">
              <w:rPr>
                <w:rFonts w:ascii="Consolas" w:eastAsia="微软雅黑" w:hAnsi="Consolas"/>
                <w:szCs w:val="21"/>
              </w:rPr>
              <w:t>0001 0110</w:t>
            </w:r>
          </w:p>
          <w:p w14:paraId="015A764D" w14:textId="077DCEFD" w:rsidR="00502FD6" w:rsidRPr="00484889" w:rsidRDefault="00C022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0000 1001 </w:t>
            </w:r>
            <w:r w:rsidR="00502FD6" w:rsidRPr="00484889">
              <w:rPr>
                <w:rFonts w:ascii="Consolas" w:eastAsia="微软雅黑" w:hAnsi="Consolas"/>
                <w:szCs w:val="21"/>
              </w:rPr>
              <w:t>0110 0010</w:t>
            </w:r>
          </w:p>
          <w:p w14:paraId="4B84CD06" w14:textId="3E619681" w:rsidR="00502FD6" w:rsidRPr="00484889" w:rsidRDefault="00C022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0000 1010 </w:t>
            </w:r>
            <w:r w:rsidR="00502FD6" w:rsidRPr="00484889">
              <w:rPr>
                <w:rFonts w:ascii="Consolas" w:eastAsia="微软雅黑" w:hAnsi="Consolas"/>
                <w:szCs w:val="21"/>
              </w:rPr>
              <w:t>0110 0000</w:t>
            </w:r>
          </w:p>
          <w:p w14:paraId="44419C73" w14:textId="46BD96BC" w:rsidR="00502FD6" w:rsidRPr="00484889" w:rsidRDefault="00C022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0000 1011 </w:t>
            </w:r>
            <w:r w:rsidR="00AD2B16" w:rsidRPr="00484889">
              <w:rPr>
                <w:rFonts w:ascii="Consolas" w:eastAsia="微软雅黑" w:hAnsi="Consolas"/>
                <w:szCs w:val="21"/>
              </w:rPr>
              <w:t>1100 1011</w:t>
            </w:r>
          </w:p>
          <w:p w14:paraId="288650A1" w14:textId="08950CDA" w:rsidR="00AD2B16" w:rsidRPr="00484889" w:rsidRDefault="00E0153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0000 1100 </w:t>
            </w:r>
            <w:r w:rsidR="00AD2B16"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6490966E" w14:textId="46C816A7" w:rsidR="00AD2B16" w:rsidRPr="00484889" w:rsidRDefault="00E0153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0000 1101 </w:t>
            </w:r>
            <w:r w:rsidR="00AD2B16" w:rsidRPr="00484889">
              <w:rPr>
                <w:rFonts w:ascii="Consolas" w:eastAsia="微软雅黑" w:hAnsi="Consolas"/>
                <w:szCs w:val="21"/>
              </w:rPr>
              <w:t>0000 1101</w:t>
            </w:r>
          </w:p>
          <w:p w14:paraId="080503F3" w14:textId="0B17378D" w:rsidR="00AD2B16" w:rsidRPr="00484889" w:rsidRDefault="00E0153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0000 1110 </w:t>
            </w:r>
            <w:r w:rsidR="00AD2B16" w:rsidRPr="00484889">
              <w:rPr>
                <w:rFonts w:ascii="Consolas" w:eastAsia="微软雅黑" w:hAnsi="Consolas"/>
                <w:szCs w:val="21"/>
              </w:rPr>
              <w:t>0111 0010</w:t>
            </w:r>
          </w:p>
          <w:p w14:paraId="102F05CB" w14:textId="48CCA070" w:rsidR="00AD2B16" w:rsidRPr="00484889" w:rsidRDefault="00E0153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0000 1111 </w:t>
            </w:r>
            <w:r w:rsidR="00AD2B16" w:rsidRPr="00484889">
              <w:rPr>
                <w:rFonts w:ascii="Consolas" w:eastAsia="微软雅黑" w:hAnsi="Consolas"/>
                <w:szCs w:val="21"/>
              </w:rPr>
              <w:t>0110 0</w:t>
            </w:r>
            <w:r w:rsidR="008D35AB" w:rsidRPr="00484889">
              <w:rPr>
                <w:rFonts w:ascii="Consolas" w:eastAsia="微软雅黑" w:hAnsi="Consolas"/>
                <w:szCs w:val="21"/>
              </w:rPr>
              <w:t>011</w:t>
            </w:r>
          </w:p>
          <w:p w14:paraId="685FC46E" w14:textId="6723F5AE" w:rsidR="008D35AB" w:rsidRPr="00484889" w:rsidRDefault="00225CF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0001 0000 </w:t>
            </w:r>
            <w:r w:rsidR="008D35AB" w:rsidRPr="00484889">
              <w:rPr>
                <w:rFonts w:ascii="Consolas" w:eastAsia="微软雅黑" w:hAnsi="Consolas"/>
                <w:szCs w:val="21"/>
              </w:rPr>
              <w:t>0000 0001</w:t>
            </w:r>
          </w:p>
          <w:p w14:paraId="749AC491" w14:textId="49BA6C96" w:rsidR="008D35AB" w:rsidRPr="00484889" w:rsidRDefault="00225CF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0001 0001 </w:t>
            </w:r>
            <w:r w:rsidR="008D35AB" w:rsidRPr="00484889">
              <w:rPr>
                <w:rFonts w:ascii="Consolas" w:eastAsia="微软雅黑" w:hAnsi="Consolas"/>
                <w:szCs w:val="21"/>
              </w:rPr>
              <w:t>1000 1100</w:t>
            </w:r>
          </w:p>
          <w:p w14:paraId="5262B4C0" w14:textId="54444A78" w:rsidR="008D35AB" w:rsidRPr="00484889" w:rsidRDefault="00225CF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0001 0010 </w:t>
            </w:r>
            <w:r w:rsidR="008D35AB" w:rsidRPr="00484889">
              <w:rPr>
                <w:rFonts w:ascii="Consolas" w:eastAsia="微软雅黑" w:hAnsi="Consolas"/>
                <w:szCs w:val="21"/>
              </w:rPr>
              <w:t>1111 0000</w:t>
            </w:r>
          </w:p>
          <w:p w14:paraId="63607143" w14:textId="74AA8BBE" w:rsidR="008D35AB" w:rsidRPr="00484889" w:rsidRDefault="00225CF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0001 0011 </w:t>
            </w:r>
            <w:r w:rsidR="008D35AB" w:rsidRPr="00484889">
              <w:rPr>
                <w:rFonts w:ascii="Consolas" w:eastAsia="微软雅黑" w:hAnsi="Consolas"/>
                <w:szCs w:val="21"/>
              </w:rPr>
              <w:t>0001 0110</w:t>
            </w:r>
          </w:p>
          <w:p w14:paraId="5AE460BD" w14:textId="48BF4577" w:rsidR="008D35AB" w:rsidRPr="00484889" w:rsidRDefault="00487504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0001 0100 </w:t>
            </w:r>
            <w:r w:rsidR="008D35AB" w:rsidRPr="00484889">
              <w:rPr>
                <w:rFonts w:ascii="Consolas" w:eastAsia="微软雅黑" w:hAnsi="Consolas"/>
                <w:szCs w:val="21"/>
              </w:rPr>
              <w:t>1110 0000</w:t>
            </w:r>
          </w:p>
          <w:p w14:paraId="7DA7CA57" w14:textId="31F2092E" w:rsidR="008D35AB" w:rsidRPr="00484889" w:rsidRDefault="00487504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0001 0101 </w:t>
            </w:r>
            <w:r w:rsidR="002D5902" w:rsidRPr="00484889">
              <w:rPr>
                <w:rFonts w:ascii="Consolas" w:eastAsia="微软雅黑" w:hAnsi="Consolas"/>
                <w:szCs w:val="21"/>
              </w:rPr>
              <w:t>0000 1011</w:t>
            </w:r>
          </w:p>
          <w:p w14:paraId="44796EC6" w14:textId="66CA7D4B" w:rsidR="002D5902" w:rsidRPr="00484889" w:rsidRDefault="008510A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</w:t>
            </w:r>
            <w:r w:rsidR="00564581" w:rsidRPr="00484889">
              <w:rPr>
                <w:rFonts w:ascii="Consolas" w:eastAsia="微软雅黑" w:hAnsi="Consolas"/>
                <w:szCs w:val="21"/>
              </w:rPr>
              <w:t xml:space="preserve">001 0110 </w:t>
            </w:r>
            <w:r w:rsidR="002D5902" w:rsidRPr="00484889">
              <w:rPr>
                <w:rFonts w:ascii="Consolas" w:eastAsia="微软雅黑" w:hAnsi="Consolas"/>
                <w:szCs w:val="21"/>
              </w:rPr>
              <w:t>1101 0001</w:t>
            </w:r>
          </w:p>
          <w:p w14:paraId="5A0D8B5B" w14:textId="63C439B6" w:rsidR="005F707C" w:rsidRPr="00484889" w:rsidRDefault="008510A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0001 0111 </w:t>
            </w:r>
            <w:r w:rsidR="005F707C" w:rsidRPr="00484889">
              <w:rPr>
                <w:rFonts w:ascii="Consolas" w:eastAsia="微软雅黑" w:hAnsi="Consolas"/>
                <w:szCs w:val="21"/>
              </w:rPr>
              <w:t>0111 0000</w:t>
            </w:r>
          </w:p>
          <w:p w14:paraId="5DED3F73" w14:textId="0F0EDCBD" w:rsidR="005F707C" w:rsidRPr="00484889" w:rsidRDefault="008510A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000</w:t>
            </w:r>
            <w:r w:rsidR="00126004" w:rsidRPr="00484889">
              <w:rPr>
                <w:rFonts w:ascii="Consolas" w:eastAsia="微软雅黑" w:hAnsi="Consolas"/>
                <w:szCs w:val="21"/>
              </w:rPr>
              <w:t>1</w:t>
            </w:r>
            <w:r w:rsidRPr="00484889">
              <w:rPr>
                <w:rFonts w:ascii="Consolas" w:eastAsia="微软雅黑" w:hAnsi="Consolas"/>
                <w:szCs w:val="21"/>
              </w:rPr>
              <w:t xml:space="preserve"> 1000 </w:t>
            </w:r>
            <w:r w:rsidR="005F707C" w:rsidRPr="00484889">
              <w:rPr>
                <w:rFonts w:ascii="Consolas" w:eastAsia="微软雅黑" w:hAnsi="Consolas"/>
                <w:szCs w:val="21"/>
              </w:rPr>
              <w:t>0011 0100</w:t>
            </w:r>
          </w:p>
          <w:p w14:paraId="14C08A49" w14:textId="7052D154" w:rsidR="005F707C" w:rsidRPr="00484889" w:rsidRDefault="004E684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0001 1001 </w:t>
            </w:r>
            <w:r w:rsidR="005F707C" w:rsidRPr="00484889">
              <w:rPr>
                <w:rFonts w:ascii="Consolas" w:eastAsia="微软雅黑" w:hAnsi="Consolas"/>
                <w:szCs w:val="21"/>
              </w:rPr>
              <w:t>0100 0000</w:t>
            </w:r>
          </w:p>
          <w:p w14:paraId="049638B8" w14:textId="5B63BA83" w:rsidR="005F707C" w:rsidRPr="00484889" w:rsidRDefault="004E684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0001 1010 </w:t>
            </w:r>
            <w:r w:rsidR="005F707C" w:rsidRPr="00484889">
              <w:rPr>
                <w:rFonts w:ascii="Consolas" w:eastAsia="微软雅黑" w:hAnsi="Consolas"/>
                <w:szCs w:val="21"/>
              </w:rPr>
              <w:t>1110 0000</w:t>
            </w:r>
          </w:p>
          <w:p w14:paraId="2B5E31A2" w14:textId="1F6B378C" w:rsidR="005F707C" w:rsidRPr="00484889" w:rsidRDefault="004E684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0001 1011 </w:t>
            </w:r>
            <w:r w:rsidR="005F707C"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5566C010" w14:textId="146568A9" w:rsidR="005F707C" w:rsidRPr="00484889" w:rsidRDefault="004E684D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 xml:space="preserve">0001 1100 </w:t>
            </w:r>
            <w:r w:rsidR="005F707C" w:rsidRPr="00484889">
              <w:rPr>
                <w:rFonts w:ascii="Consolas" w:eastAsia="微软雅黑" w:hAnsi="Consolas"/>
                <w:szCs w:val="21"/>
              </w:rPr>
              <w:t>0101 0000</w:t>
            </w:r>
          </w:p>
          <w:p w14:paraId="5D14943A" w14:textId="19048941" w:rsidR="00225CF2" w:rsidRPr="00484889" w:rsidRDefault="00225CF2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48A52BB8" w14:textId="4D47F5CD" w:rsidR="00225CF2" w:rsidRPr="00484889" w:rsidRDefault="00487504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0110 0000 0000 0001</w:t>
            </w:r>
          </w:p>
          <w:p w14:paraId="7E52270B" w14:textId="0E710D3F" w:rsidR="004E684D" w:rsidRPr="00484889" w:rsidRDefault="008F5AD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0110 0001 0000 0010</w:t>
            </w:r>
          </w:p>
          <w:p w14:paraId="347BA298" w14:textId="4C1EBAD8" w:rsidR="008F5ADA" w:rsidRPr="00484889" w:rsidRDefault="008F5AD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0110 0010 0000 0011</w:t>
            </w:r>
          </w:p>
          <w:p w14:paraId="6C5F3E2E" w14:textId="77777777" w:rsidR="008F5ADA" w:rsidRPr="00484889" w:rsidRDefault="008F5AD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0110 0010 0000 0100</w:t>
            </w:r>
          </w:p>
          <w:p w14:paraId="507BCAFE" w14:textId="7E4995BC" w:rsidR="008F5ADA" w:rsidRPr="00484889" w:rsidRDefault="008F5AD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</w:t>
            </w:r>
            <w:r w:rsidR="00601595" w:rsidRPr="00484889">
              <w:rPr>
                <w:rFonts w:ascii="Consolas" w:eastAsia="微软雅黑" w:hAnsi="Consolas"/>
                <w:szCs w:val="21"/>
              </w:rPr>
              <w:t>1</w:t>
            </w:r>
            <w:r w:rsidRPr="00484889">
              <w:rPr>
                <w:rFonts w:ascii="Consolas" w:eastAsia="微软雅黑" w:hAnsi="Consolas"/>
                <w:szCs w:val="21"/>
              </w:rPr>
              <w:t>10 0100 0000 0101</w:t>
            </w:r>
          </w:p>
          <w:p w14:paraId="51E31E67" w14:textId="554096D0" w:rsidR="008F5ADA" w:rsidRPr="00484889" w:rsidRDefault="008F5ADA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</w:t>
            </w:r>
            <w:r w:rsidR="00601595" w:rsidRPr="00484889">
              <w:rPr>
                <w:rFonts w:ascii="Consolas" w:eastAsia="微软雅黑" w:hAnsi="Consolas"/>
                <w:szCs w:val="21"/>
              </w:rPr>
              <w:t>1</w:t>
            </w:r>
            <w:r w:rsidRPr="00484889">
              <w:rPr>
                <w:rFonts w:ascii="Consolas" w:eastAsia="微软雅黑" w:hAnsi="Consolas"/>
                <w:szCs w:val="21"/>
              </w:rPr>
              <w:t>10 0101 0000 01</w:t>
            </w:r>
            <w:r w:rsidR="00601595" w:rsidRPr="00484889">
              <w:rPr>
                <w:rFonts w:ascii="Consolas" w:eastAsia="微软雅黑" w:hAnsi="Consolas"/>
                <w:szCs w:val="21"/>
              </w:rPr>
              <w:t>1</w:t>
            </w:r>
            <w:r w:rsidRPr="00484889">
              <w:rPr>
                <w:rFonts w:ascii="Consolas" w:eastAsia="微软雅黑" w:hAnsi="Consolas"/>
                <w:szCs w:val="21"/>
              </w:rPr>
              <w:t>0</w:t>
            </w:r>
          </w:p>
          <w:p w14:paraId="32B3F3C9" w14:textId="341AF330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0110 0110 0000 0111</w:t>
            </w:r>
          </w:p>
          <w:p w14:paraId="40AB2F18" w14:textId="612603C5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0110 0111 0000 1000</w:t>
            </w:r>
          </w:p>
          <w:p w14:paraId="069EFBCE" w14:textId="47F3A4E2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0110 1000 0000 1001</w:t>
            </w:r>
          </w:p>
          <w:p w14:paraId="322DDD50" w14:textId="05D2E349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0110 1001 0000 1010</w:t>
            </w:r>
          </w:p>
          <w:p w14:paraId="1E84A645" w14:textId="31AAF37E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0110 1010 0000 1011</w:t>
            </w:r>
          </w:p>
          <w:p w14:paraId="5B2BD171" w14:textId="3C47657A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0110 1011 0000 1100</w:t>
            </w:r>
          </w:p>
          <w:p w14:paraId="33F0FE8B" w14:textId="36AD3FA0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0110 1100 0000 1101</w:t>
            </w:r>
          </w:p>
          <w:p w14:paraId="1A14694B" w14:textId="65566B49" w:rsidR="00601595" w:rsidRPr="00484889" w:rsidRDefault="00601595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0110 11</w:t>
            </w:r>
            <w:r w:rsidR="00932F31" w:rsidRPr="00484889">
              <w:rPr>
                <w:rFonts w:ascii="Consolas" w:eastAsia="微软雅黑" w:hAnsi="Consolas"/>
                <w:szCs w:val="21"/>
              </w:rPr>
              <w:t>01 0000 1110</w:t>
            </w:r>
          </w:p>
          <w:p w14:paraId="32BBD465" w14:textId="2084CFCE" w:rsidR="00932F31" w:rsidRPr="00484889" w:rsidRDefault="00932F31" w:rsidP="004E325D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484889">
              <w:rPr>
                <w:rFonts w:ascii="Consolas" w:eastAsia="微软雅黑" w:hAnsi="Consolas"/>
                <w:szCs w:val="21"/>
              </w:rPr>
              <w:t>0110 1110 0000 1111</w:t>
            </w:r>
          </w:p>
        </w:tc>
      </w:tr>
    </w:tbl>
    <w:p w14:paraId="1D3EB0F8" w14:textId="64534D19" w:rsidR="00424AEF" w:rsidRDefault="00645BD4" w:rsidP="00E8463A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C1B549" wp14:editId="361F7A89">
                <wp:simplePos x="0" y="0"/>
                <wp:positionH relativeFrom="column">
                  <wp:posOffset>759481</wp:posOffset>
                </wp:positionH>
                <wp:positionV relativeFrom="paragraph">
                  <wp:posOffset>-244276</wp:posOffset>
                </wp:positionV>
                <wp:extent cx="0" cy="211597"/>
                <wp:effectExtent l="0" t="0" r="38100" b="3619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59B43B08" id="Straight Connector 3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-19.25pt" to="59.8pt,-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0E0832">
        <w:rPr>
          <w:rFonts w:ascii="微软雅黑" w:eastAsia="微软雅黑" w:hAnsi="微软雅黑" w:hint="eastAsia"/>
          <w:szCs w:val="21"/>
        </w:rPr>
        <w:t>汇编代码：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424AEF" w14:paraId="208EA0BC" w14:textId="77777777" w:rsidTr="00FF35A7">
        <w:tc>
          <w:tcPr>
            <w:tcW w:w="8075" w:type="dxa"/>
            <w:shd w:val="pct20" w:color="auto" w:fill="auto"/>
          </w:tcPr>
          <w:p w14:paraId="2C7005C7" w14:textId="7D38BD03" w:rsidR="00424AEF" w:rsidRDefault="00CA1227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ode</w:t>
            </w:r>
            <w:r>
              <w:rPr>
                <w:rFonts w:ascii="微软雅黑" w:eastAsia="微软雅黑" w:hAnsi="微软雅黑"/>
                <w:szCs w:val="21"/>
              </w:rPr>
              <w:t xml:space="preserve"> Snippet 5</w:t>
            </w:r>
          </w:p>
        </w:tc>
        <w:tc>
          <w:tcPr>
            <w:tcW w:w="2381" w:type="dxa"/>
            <w:shd w:val="pct20" w:color="auto" w:fill="auto"/>
          </w:tcPr>
          <w:p w14:paraId="609A7530" w14:textId="2E4704AD" w:rsidR="00424AEF" w:rsidRDefault="00424AE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SM</w:t>
            </w:r>
          </w:p>
        </w:tc>
      </w:tr>
      <w:tr w:rsidR="00424AEF" w14:paraId="486107C5" w14:textId="77777777" w:rsidTr="00FF35A7">
        <w:tc>
          <w:tcPr>
            <w:tcW w:w="10456" w:type="dxa"/>
            <w:gridSpan w:val="2"/>
          </w:tcPr>
          <w:p w14:paraId="744A0687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56E952C4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                                             //</w:t>
            </w:r>
          </w:p>
          <w:p w14:paraId="50190E6E" w14:textId="79D971E6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</w:t>
            </w:r>
            <w:r>
              <w:rPr>
                <w:rFonts w:ascii="Consolas" w:eastAsia="微软雅黑" w:hAnsi="Consolas" w:hint="eastAsia"/>
                <w:szCs w:val="21"/>
              </w:rPr>
              <w:t>文件</w:t>
            </w:r>
            <w:r w:rsidR="00737446">
              <w:rPr>
                <w:rFonts w:ascii="Consolas" w:eastAsia="微软雅黑" w:hAnsi="Consolas"/>
                <w:szCs w:val="21"/>
              </w:rPr>
              <w:t>3</w:t>
            </w:r>
            <w:r>
              <w:rPr>
                <w:rFonts w:ascii="Consolas" w:eastAsia="微软雅黑" w:hAnsi="Consolas"/>
                <w:szCs w:val="21"/>
              </w:rPr>
              <w:t xml:space="preserve"> </w:t>
            </w:r>
            <w:r>
              <w:rPr>
                <w:rFonts w:ascii="Consolas" w:eastAsia="微软雅黑" w:hAnsi="Consolas" w:hint="eastAsia"/>
                <w:szCs w:val="21"/>
              </w:rPr>
              <w:t>常数求和</w:t>
            </w:r>
            <w:r>
              <w:rPr>
                <w:rFonts w:ascii="Consolas" w:eastAsia="微软雅黑" w:hAnsi="Consolas"/>
                <w:szCs w:val="21"/>
              </w:rPr>
              <w:t xml:space="preserve">                              //</w:t>
            </w:r>
          </w:p>
          <w:p w14:paraId="6C4B7B02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                                             //</w:t>
            </w:r>
          </w:p>
          <w:p w14:paraId="26BAEEE5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//By Steve Workshop                          //</w:t>
            </w:r>
          </w:p>
          <w:p w14:paraId="6C6B81B5" w14:textId="0C9032D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; // </w:t>
            </w:r>
            <w:r>
              <w:rPr>
                <w:rFonts w:ascii="Consolas" w:eastAsia="微软雅黑" w:hAnsi="Consolas" w:hint="eastAsia"/>
                <w:szCs w:val="21"/>
              </w:rPr>
              <w:t>版权所有，侵权不究</w:t>
            </w:r>
            <w:r w:rsidR="004766BE">
              <w:rPr>
                <w:rFonts w:ascii="Consolas" w:eastAsia="微软雅黑" w:hAnsi="Consolas" w:hint="eastAsia"/>
                <w:szCs w:val="21"/>
              </w:rPr>
              <w:t xml:space="preserve"> </w:t>
            </w:r>
            <w:r w:rsidR="004766BE">
              <w:rPr>
                <w:rFonts w:ascii="Consolas" w:eastAsia="微软雅黑" w:hAnsi="Consolas"/>
                <w:szCs w:val="21"/>
              </w:rPr>
              <w:t xml:space="preserve">                     </w:t>
            </w:r>
            <w:r>
              <w:rPr>
                <w:rFonts w:ascii="Consolas" w:eastAsia="微软雅黑" w:hAnsi="Consolas"/>
                <w:szCs w:val="21"/>
              </w:rPr>
              <w:t xml:space="preserve">    //</w:t>
            </w:r>
          </w:p>
          <w:p w14:paraId="735BF7A2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                                             //</w:t>
            </w:r>
          </w:p>
          <w:p w14:paraId="2A37FDDC" w14:textId="77777777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0E0ED328" w14:textId="77777777" w:rsidR="00C96DAF" w:rsidRPr="00C96DAF" w:rsidRDefault="00C96DAF" w:rsidP="00FF35A7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2372C91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; //****** Start Of Main Memory Data ****** // </w:t>
            </w:r>
          </w:p>
          <w:p w14:paraId="0599776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00 20    ; START: IN R0,00H   </w:t>
            </w:r>
          </w:p>
          <w:p w14:paraId="6B86BAE1" w14:textId="5E24A436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01 00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从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IN </w:t>
            </w:r>
            <w:r w:rsidRPr="00C96DAF">
              <w:rPr>
                <w:rFonts w:ascii="Consolas" w:eastAsia="微软雅黑" w:hAnsi="Consolas"/>
                <w:szCs w:val="21"/>
              </w:rPr>
              <w:t>单元读入计数初值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2ABC2B5F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02 61    ; LDI  R1,0FH         </w:t>
            </w:r>
          </w:p>
          <w:p w14:paraId="0FD8A911" w14:textId="0FA60871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03 0F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立即数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0FH </w:t>
            </w:r>
            <w:r w:rsidRPr="00C96DAF">
              <w:rPr>
                <w:rFonts w:ascii="Consolas" w:eastAsia="微软雅黑" w:hAnsi="Consolas"/>
                <w:szCs w:val="21"/>
              </w:rPr>
              <w:t>送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R1 </w:t>
            </w:r>
          </w:p>
          <w:p w14:paraId="05DAA495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04 14    ; AND  R0,R1 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得到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R0 </w:t>
            </w:r>
            <w:r w:rsidRPr="00C96DAF">
              <w:rPr>
                <w:rFonts w:ascii="Consolas" w:eastAsia="微软雅黑" w:hAnsi="Consolas"/>
                <w:szCs w:val="21"/>
              </w:rPr>
              <w:t>低四位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2FE88C78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05 61    ; LDI  R1,00H         </w:t>
            </w:r>
          </w:p>
          <w:p w14:paraId="0761B51C" w14:textId="6B777F8A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06 00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</w:t>
            </w:r>
            <w:r w:rsidR="0026372B">
              <w:rPr>
                <w:rFonts w:ascii="Consolas" w:eastAsia="微软雅黑" w:hAnsi="Consolas" w:hint="eastAsia"/>
                <w:szCs w:val="21"/>
              </w:rPr>
              <w:t>;</w:t>
            </w:r>
            <w:r w:rsidR="0026372B">
              <w:rPr>
                <w:rFonts w:ascii="Consolas" w:eastAsia="微软雅黑" w:hAnsi="Consolas"/>
                <w:szCs w:val="21"/>
              </w:rPr>
              <w:t xml:space="preserve"> </w:t>
            </w:r>
            <w:r w:rsidRPr="00C96DAF">
              <w:rPr>
                <w:rFonts w:ascii="Consolas" w:eastAsia="微软雅黑" w:hAnsi="Consolas"/>
                <w:szCs w:val="21"/>
              </w:rPr>
              <w:t>装入和初值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00H </w:t>
            </w:r>
          </w:p>
          <w:p w14:paraId="4A6D9AA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07 F0    ; BZC  RESULT         </w:t>
            </w:r>
          </w:p>
          <w:p w14:paraId="69D314AB" w14:textId="40BAE185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08 16 </w:t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计数值为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0 </w:t>
            </w:r>
            <w:r w:rsidRPr="00C96DAF">
              <w:rPr>
                <w:rFonts w:ascii="Consolas" w:eastAsia="微软雅黑" w:hAnsi="Consolas"/>
                <w:szCs w:val="21"/>
              </w:rPr>
              <w:t>则跳转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61CCC4B4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09 62    ; LDI  R2,60H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读入数据始地址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07A30C67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0A 60 </w:t>
            </w:r>
          </w:p>
          <w:p w14:paraId="762B53A7" w14:textId="1DED1B75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0B CB    ; LOOP: LAD R3,[RI],00H   </w:t>
            </w:r>
            <w:r w:rsidRPr="00C96DAF">
              <w:rPr>
                <w:rFonts w:ascii="Consolas" w:eastAsia="微软雅黑" w:hAnsi="Consolas"/>
                <w:szCs w:val="21"/>
              </w:rPr>
              <w:t>从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MEM </w:t>
            </w:r>
            <w:r w:rsidRPr="00C96DAF">
              <w:rPr>
                <w:rFonts w:ascii="Consolas" w:eastAsia="微软雅黑" w:hAnsi="Consolas"/>
                <w:szCs w:val="21"/>
              </w:rPr>
              <w:t>读入数据送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R3</w:t>
            </w:r>
            <w:r w:rsidRPr="00C96DAF">
              <w:rPr>
                <w:rFonts w:ascii="Consolas" w:eastAsia="微软雅黑" w:hAnsi="Consolas"/>
                <w:szCs w:val="21"/>
              </w:rPr>
              <w:t>，变址寻址，偏移量为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00H  </w:t>
            </w:r>
          </w:p>
          <w:p w14:paraId="773515BE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0C 00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</w:p>
          <w:p w14:paraId="4A8FFF67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0D 0D    ; ADD  R1,R3 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累加求和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1145E31E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0E 72    ; INC  RI    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变址寄存加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1</w:t>
            </w:r>
            <w:r w:rsidRPr="00C96DAF">
              <w:rPr>
                <w:rFonts w:ascii="Consolas" w:eastAsia="微软雅黑" w:hAnsi="Consolas"/>
                <w:szCs w:val="21"/>
              </w:rPr>
              <w:t>，指向下一数据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4126C16D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0F 63    ; LDI  R3,01H         </w:t>
            </w:r>
          </w:p>
          <w:p w14:paraId="06D7500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10 01 </w:t>
            </w:r>
          </w:p>
          <w:p w14:paraId="0D263028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11 8C    ; SUB  R0,R3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装入比较值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0D121B91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12 F0    ; BZC  RESULT         </w:t>
            </w:r>
          </w:p>
          <w:p w14:paraId="0AB84386" w14:textId="611E2B13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13 16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相减为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0</w:t>
            </w:r>
            <w:r w:rsidRPr="00C96DAF">
              <w:rPr>
                <w:rFonts w:ascii="Consolas" w:eastAsia="微软雅黑" w:hAnsi="Consolas"/>
                <w:szCs w:val="21"/>
              </w:rPr>
              <w:t>，表示求和完毕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 </w:t>
            </w:r>
          </w:p>
          <w:p w14:paraId="5A0327D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14 E0    ; JMP  LOOP  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未完则继续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461C8434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15 0B </w:t>
            </w:r>
          </w:p>
          <w:p w14:paraId="4F08869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16 D1    ; RESULT: STA  70H,R1   </w:t>
            </w:r>
            <w:r w:rsidRPr="00C96DAF">
              <w:rPr>
                <w:rFonts w:ascii="Consolas" w:eastAsia="微软雅黑" w:hAnsi="Consolas"/>
                <w:szCs w:val="21"/>
              </w:rPr>
              <w:t>和存于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MEM </w:t>
            </w:r>
            <w:r w:rsidRPr="00C96DAF">
              <w:rPr>
                <w:rFonts w:ascii="Consolas" w:eastAsia="微软雅黑" w:hAnsi="Consolas"/>
                <w:szCs w:val="21"/>
              </w:rPr>
              <w:t>的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70H </w:t>
            </w:r>
            <w:r w:rsidRPr="00C96DAF">
              <w:rPr>
                <w:rFonts w:ascii="Consolas" w:eastAsia="微软雅黑" w:hAnsi="Consolas"/>
                <w:szCs w:val="21"/>
              </w:rPr>
              <w:t>单元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15206EE8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17 70 </w:t>
            </w:r>
          </w:p>
          <w:p w14:paraId="184B6D2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18 34    ; OUT  40H,R1         </w:t>
            </w:r>
          </w:p>
          <w:p w14:paraId="20A77E2F" w14:textId="6688B363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19 40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和在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OUT </w:t>
            </w:r>
            <w:r w:rsidRPr="00C96DAF">
              <w:rPr>
                <w:rFonts w:ascii="Consolas" w:eastAsia="微软雅黑" w:hAnsi="Consolas"/>
                <w:szCs w:val="21"/>
              </w:rPr>
              <w:t>单元显示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54A0A511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1A E0    ; JMP START           </w:t>
            </w:r>
          </w:p>
          <w:p w14:paraId="31E96EC5" w14:textId="3AB24A8F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1B 00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="0026372B">
              <w:rPr>
                <w:rFonts w:ascii="Consolas" w:eastAsia="微软雅黑" w:hAnsi="Consolas"/>
                <w:szCs w:val="21"/>
              </w:rPr>
              <w:t xml:space="preserve">   ; </w:t>
            </w:r>
            <w:r w:rsidRPr="00C96DAF">
              <w:rPr>
                <w:rFonts w:ascii="Consolas" w:eastAsia="微软雅黑" w:hAnsi="Consolas"/>
                <w:szCs w:val="21"/>
              </w:rPr>
              <w:t>跳转至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START </w:t>
            </w:r>
          </w:p>
          <w:p w14:paraId="634B3D20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1C 50    ; HLT                  </w:t>
            </w:r>
            <w:r w:rsidRPr="00C96DAF">
              <w:rPr>
                <w:rFonts w:ascii="Consolas" w:eastAsia="微软雅黑" w:hAnsi="Consolas"/>
                <w:szCs w:val="21"/>
              </w:rPr>
              <w:tab/>
            </w:r>
            <w:r w:rsidRPr="00C96DAF">
              <w:rPr>
                <w:rFonts w:ascii="Consolas" w:eastAsia="微软雅黑" w:hAnsi="Consolas"/>
                <w:szCs w:val="21"/>
              </w:rPr>
              <w:t>停机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5874F25A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19825EF5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60 01    ; </w:t>
            </w:r>
            <w:r w:rsidRPr="00C96DAF">
              <w:rPr>
                <w:rFonts w:ascii="Consolas" w:eastAsia="微软雅黑" w:hAnsi="Consolas"/>
                <w:szCs w:val="21"/>
              </w:rPr>
              <w:t>数据</w:t>
            </w:r>
            <w:r w:rsidRPr="00C96DAF">
              <w:rPr>
                <w:rFonts w:ascii="Consolas" w:eastAsia="微软雅黑" w:hAnsi="Consolas"/>
                <w:szCs w:val="21"/>
              </w:rPr>
              <w:t xml:space="preserve"> </w:t>
            </w:r>
          </w:p>
          <w:p w14:paraId="3981A4F0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61 02 </w:t>
            </w:r>
          </w:p>
          <w:p w14:paraId="3DA14D0D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62 03 </w:t>
            </w:r>
          </w:p>
          <w:p w14:paraId="7015B899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63 04 </w:t>
            </w:r>
          </w:p>
          <w:p w14:paraId="0C57AD5C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64 05 </w:t>
            </w:r>
          </w:p>
          <w:p w14:paraId="1AA26BEE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65 06 </w:t>
            </w:r>
          </w:p>
          <w:p w14:paraId="64134434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66 07 </w:t>
            </w:r>
          </w:p>
          <w:p w14:paraId="522C6850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67 08 </w:t>
            </w:r>
          </w:p>
          <w:p w14:paraId="0CAAB4B6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68 09 </w:t>
            </w:r>
          </w:p>
          <w:p w14:paraId="0BE34FF6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69 0A </w:t>
            </w:r>
          </w:p>
          <w:p w14:paraId="2A7F396E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6A 0B </w:t>
            </w:r>
          </w:p>
          <w:p w14:paraId="6DCAF91D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6B 0C </w:t>
            </w:r>
          </w:p>
          <w:p w14:paraId="1EC3CAAB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6C 0D </w:t>
            </w:r>
          </w:p>
          <w:p w14:paraId="5842C2C8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6D 0E </w:t>
            </w:r>
          </w:p>
          <w:p w14:paraId="1437697F" w14:textId="77777777" w:rsidR="00C96DAF" w:rsidRPr="00C96DAF" w:rsidRDefault="00C96DAF" w:rsidP="00C96DAF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 xml:space="preserve">  $P 6E 0F </w:t>
            </w:r>
          </w:p>
          <w:p w14:paraId="1AB90E29" w14:textId="2CD6E3C3" w:rsidR="00C96DAF" w:rsidRDefault="00C96DAF" w:rsidP="00C96DA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C96DAF">
              <w:rPr>
                <w:rFonts w:ascii="Consolas" w:eastAsia="微软雅黑" w:hAnsi="Consolas"/>
                <w:szCs w:val="21"/>
              </w:rPr>
              <w:t>; //***** End Of Main Memory Data *****//</w:t>
            </w:r>
          </w:p>
        </w:tc>
      </w:tr>
    </w:tbl>
    <w:p w14:paraId="659F637C" w14:textId="039A1172" w:rsidR="009B2557" w:rsidRPr="00424AEF" w:rsidRDefault="009B2557" w:rsidP="00424AEF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5" w:name="_Toc108087022"/>
      <w:r w:rsidRPr="00424AEF">
        <w:rPr>
          <w:rFonts w:ascii="黑体" w:eastAsia="华文中宋" w:hAnsi="黑体" w:hint="eastAsia"/>
          <w:sz w:val="44"/>
          <w:szCs w:val="44"/>
        </w:rPr>
        <w:t>4</w:t>
      </w:r>
      <w:r w:rsidRPr="00424AEF">
        <w:rPr>
          <w:rFonts w:ascii="黑体" w:eastAsia="华文中宋" w:hAnsi="黑体"/>
          <w:sz w:val="44"/>
          <w:szCs w:val="44"/>
        </w:rPr>
        <w:t>.3</w:t>
      </w:r>
      <w:r w:rsidRPr="00424AEF">
        <w:rPr>
          <w:rFonts w:ascii="黑体" w:eastAsia="华文中宋" w:hAnsi="黑体" w:hint="eastAsia"/>
          <w:sz w:val="44"/>
          <w:szCs w:val="44"/>
        </w:rPr>
        <w:t>自主设计——猜数游戏</w:t>
      </w:r>
      <w:bookmarkEnd w:id="25"/>
    </w:p>
    <w:p w14:paraId="489BF4B1" w14:textId="5BB2C577" w:rsidR="009B2557" w:rsidRDefault="00FE764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FE7648">
        <w:rPr>
          <w:rFonts w:ascii="微软雅黑" w:eastAsia="微软雅黑" w:hAnsi="微软雅黑" w:hint="eastAsia"/>
          <w:szCs w:val="21"/>
        </w:rPr>
        <w:t>内置一个</w:t>
      </w:r>
      <w:r w:rsidRPr="00FE7648">
        <w:rPr>
          <w:rFonts w:ascii="微软雅黑" w:eastAsia="微软雅黑" w:hAnsi="微软雅黑"/>
          <w:szCs w:val="21"/>
        </w:rPr>
        <w:t>8位二进制数</w:t>
      </w:r>
      <w:r>
        <w:rPr>
          <w:rFonts w:ascii="微软雅黑" w:eastAsia="微软雅黑" w:hAnsi="微软雅黑" w:hint="eastAsia"/>
          <w:szCs w:val="21"/>
        </w:rPr>
        <w:t>（确定的立即数）</w:t>
      </w:r>
      <w:r w:rsidRPr="00FE7648">
        <w:rPr>
          <w:rFonts w:ascii="微软雅黑" w:eastAsia="微软雅黑" w:hAnsi="微软雅黑"/>
          <w:szCs w:val="21"/>
        </w:rPr>
        <w:t>，与用户输入的数据比较，给出大小的提示，直至用户输入正确数值。</w:t>
      </w:r>
      <w:r w:rsidR="005C129A">
        <w:rPr>
          <w:rFonts w:ascii="微软雅黑" w:eastAsia="微软雅黑" w:hAnsi="微软雅黑" w:hint="eastAsia"/>
          <w:szCs w:val="21"/>
        </w:rPr>
        <w:t>下面给出二进制代码和汇编代码。</w:t>
      </w:r>
    </w:p>
    <w:p w14:paraId="7B21CB82" w14:textId="22FDE2EF" w:rsidR="005C129A" w:rsidRPr="00FE7648" w:rsidRDefault="005C129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二进制代码：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424AEF" w14:paraId="03015956" w14:textId="77777777" w:rsidTr="00FF35A7">
        <w:tc>
          <w:tcPr>
            <w:tcW w:w="8075" w:type="dxa"/>
            <w:shd w:val="pct20" w:color="auto" w:fill="auto"/>
          </w:tcPr>
          <w:p w14:paraId="1125E01C" w14:textId="67A13C7E" w:rsidR="00424AEF" w:rsidRDefault="00CA1227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2F9A8EA8" wp14:editId="5BEC6F1A">
                      <wp:simplePos x="0" y="0"/>
                      <wp:positionH relativeFrom="column">
                        <wp:posOffset>687726</wp:posOffset>
                      </wp:positionH>
                      <wp:positionV relativeFrom="paragraph">
                        <wp:posOffset>322595</wp:posOffset>
                      </wp:positionV>
                      <wp:extent cx="0" cy="4345289"/>
                      <wp:effectExtent l="0" t="0" r="38100" b="3683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4528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7F03B95C" id="Straight Connector 36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.15pt,25.4pt" to="54.15pt,3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szCs w:val="21"/>
              </w:rPr>
              <w:t>Code Snippet 6</w:t>
            </w:r>
          </w:p>
        </w:tc>
        <w:tc>
          <w:tcPr>
            <w:tcW w:w="2381" w:type="dxa"/>
            <w:shd w:val="pct20" w:color="auto" w:fill="auto"/>
          </w:tcPr>
          <w:p w14:paraId="75135DC6" w14:textId="77777777" w:rsidR="00424AEF" w:rsidRDefault="00424AE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Raw</w:t>
            </w:r>
            <w:r>
              <w:rPr>
                <w:rFonts w:ascii="微软雅黑" w:eastAsia="微软雅黑" w:hAnsi="微软雅黑"/>
                <w:szCs w:val="21"/>
              </w:rPr>
              <w:t xml:space="preserve"> B</w:t>
            </w:r>
            <w:r>
              <w:rPr>
                <w:rFonts w:ascii="微软雅黑" w:eastAsia="微软雅黑" w:hAnsi="微软雅黑" w:hint="eastAsia"/>
                <w:szCs w:val="21"/>
              </w:rPr>
              <w:t>inary</w:t>
            </w:r>
            <w:r>
              <w:rPr>
                <w:rFonts w:ascii="微软雅黑" w:eastAsia="微软雅黑" w:hAnsi="微软雅黑"/>
                <w:szCs w:val="21"/>
              </w:rPr>
              <w:t xml:space="preserve"> D</w:t>
            </w:r>
            <w:r>
              <w:rPr>
                <w:rFonts w:ascii="微软雅黑" w:eastAsia="微软雅黑" w:hAnsi="微软雅黑" w:hint="eastAsia"/>
                <w:szCs w:val="21"/>
              </w:rPr>
              <w:t>ata</w:t>
            </w:r>
          </w:p>
        </w:tc>
      </w:tr>
      <w:tr w:rsidR="00424AEF" w14:paraId="03C62924" w14:textId="77777777" w:rsidTr="00FF35A7">
        <w:tc>
          <w:tcPr>
            <w:tcW w:w="10456" w:type="dxa"/>
            <w:gridSpan w:val="2"/>
          </w:tcPr>
          <w:p w14:paraId="14085FC2" w14:textId="148E4ACC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0000 0000 </w:t>
            </w:r>
            <w:r w:rsidRPr="00484889">
              <w:rPr>
                <w:rFonts w:ascii="Consolas" w:eastAsia="微软雅黑" w:hAnsi="Consolas"/>
                <w:szCs w:val="21"/>
              </w:rPr>
              <w:t>0110 0001</w:t>
            </w:r>
          </w:p>
          <w:p w14:paraId="204E4608" w14:textId="085D4940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0000 0001 </w:t>
            </w:r>
            <w:r w:rsidRPr="00484889">
              <w:rPr>
                <w:rFonts w:ascii="Consolas" w:eastAsia="微软雅黑" w:hAnsi="Consolas"/>
                <w:szCs w:val="21"/>
              </w:rPr>
              <w:t>XXXX XXXX</w:t>
            </w:r>
            <w:r w:rsidR="00E06806">
              <w:rPr>
                <w:rFonts w:ascii="Consolas" w:eastAsia="微软雅黑" w:hAnsi="Consolas"/>
                <w:szCs w:val="21"/>
              </w:rPr>
              <w:t xml:space="preserve"> ; XXXX XXXX </w:t>
            </w:r>
            <w:r w:rsidR="00E06806">
              <w:rPr>
                <w:rFonts w:ascii="Consolas" w:eastAsia="微软雅黑" w:hAnsi="Consolas" w:hint="eastAsia"/>
                <w:szCs w:val="21"/>
              </w:rPr>
              <w:t>是任意立即数</w:t>
            </w:r>
          </w:p>
          <w:p w14:paraId="75E16F5A" w14:textId="66C4CA22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0000 0010 </w:t>
            </w:r>
            <w:r w:rsidRPr="00484889">
              <w:rPr>
                <w:rFonts w:ascii="Consolas" w:eastAsia="微软雅黑" w:hAnsi="Consolas"/>
                <w:szCs w:val="21"/>
              </w:rPr>
              <w:t>0010 0000</w:t>
            </w:r>
          </w:p>
          <w:p w14:paraId="6479D6B7" w14:textId="68709E17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0000 0011 </w:t>
            </w:r>
            <w:r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312F109C" w14:textId="1912B8F4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0000 0100 </w:t>
            </w:r>
            <w:r w:rsidRPr="00484889">
              <w:rPr>
                <w:rFonts w:ascii="Consolas" w:eastAsia="微软雅黑" w:hAnsi="Consolas"/>
                <w:szCs w:val="21"/>
              </w:rPr>
              <w:t>10</w:t>
            </w:r>
            <w:r w:rsidR="007B6862">
              <w:rPr>
                <w:rFonts w:ascii="Consolas" w:eastAsia="微软雅黑" w:hAnsi="Consolas"/>
                <w:szCs w:val="21"/>
              </w:rPr>
              <w:t>11</w:t>
            </w:r>
            <w:r w:rsidRPr="00484889">
              <w:rPr>
                <w:rFonts w:ascii="Consolas" w:eastAsia="微软雅黑" w:hAnsi="Consolas"/>
                <w:szCs w:val="21"/>
              </w:rPr>
              <w:t xml:space="preserve"> 0100</w:t>
            </w:r>
          </w:p>
          <w:p w14:paraId="759CFA40" w14:textId="433C5966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0000 0101 </w:t>
            </w:r>
            <w:r w:rsidRPr="00484889">
              <w:rPr>
                <w:rFonts w:ascii="Consolas" w:eastAsia="微软雅黑" w:hAnsi="Consolas"/>
                <w:szCs w:val="21"/>
              </w:rPr>
              <w:t>1111 0000</w:t>
            </w:r>
          </w:p>
          <w:p w14:paraId="22395154" w14:textId="6A99EBF6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0000 0110 </w:t>
            </w:r>
            <w:r w:rsidRPr="00484889">
              <w:rPr>
                <w:rFonts w:ascii="Consolas" w:eastAsia="微软雅黑" w:hAnsi="Consolas"/>
                <w:szCs w:val="21"/>
              </w:rPr>
              <w:t>0000 1101</w:t>
            </w:r>
          </w:p>
          <w:p w14:paraId="0BF1C289" w14:textId="517FC708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0000 0111 </w:t>
            </w:r>
            <w:r w:rsidRPr="00484889">
              <w:rPr>
                <w:rFonts w:ascii="Consolas" w:eastAsia="微软雅黑" w:hAnsi="Consolas"/>
                <w:szCs w:val="21"/>
              </w:rPr>
              <w:t>0110 0011</w:t>
            </w:r>
          </w:p>
          <w:p w14:paraId="54C0AC07" w14:textId="2EC9E6D3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0000 1000 </w:t>
            </w:r>
            <w:r w:rsidRPr="00484889">
              <w:rPr>
                <w:rFonts w:ascii="Consolas" w:eastAsia="微软雅黑" w:hAnsi="Consolas"/>
                <w:szCs w:val="21"/>
              </w:rPr>
              <w:t>0000 0000</w:t>
            </w:r>
          </w:p>
          <w:p w14:paraId="7E947376" w14:textId="5D03EC78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0000 1001 </w:t>
            </w:r>
            <w:r w:rsidRPr="00484889">
              <w:rPr>
                <w:rFonts w:ascii="Consolas" w:eastAsia="微软雅黑" w:hAnsi="Consolas"/>
                <w:szCs w:val="21"/>
              </w:rPr>
              <w:t>0011 1100</w:t>
            </w:r>
          </w:p>
          <w:p w14:paraId="201E7DCA" w14:textId="77F43B66" w:rsidR="00484889" w:rsidRPr="00484889" w:rsidRDefault="00484889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0000 1010 </w:t>
            </w:r>
            <w:r w:rsidRPr="00484889">
              <w:rPr>
                <w:rFonts w:ascii="Consolas" w:eastAsia="微软雅黑" w:hAnsi="Consolas"/>
                <w:szCs w:val="21"/>
              </w:rPr>
              <w:t>01</w:t>
            </w:r>
            <w:r w:rsidR="00D356E4">
              <w:rPr>
                <w:rFonts w:ascii="Consolas" w:eastAsia="微软雅黑" w:hAnsi="Consolas"/>
                <w:szCs w:val="21"/>
              </w:rPr>
              <w:t>0</w:t>
            </w:r>
            <w:r w:rsidRPr="00484889">
              <w:rPr>
                <w:rFonts w:ascii="Consolas" w:eastAsia="微软雅黑" w:hAnsi="Consolas"/>
                <w:szCs w:val="21"/>
              </w:rPr>
              <w:t>0 0000</w:t>
            </w:r>
          </w:p>
          <w:p w14:paraId="4CCC750A" w14:textId="31FEC103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0000 1011 </w:t>
            </w:r>
            <w:r w:rsidR="00484889" w:rsidRPr="00484889">
              <w:rPr>
                <w:rFonts w:ascii="Consolas" w:eastAsia="微软雅黑" w:hAnsi="Consolas"/>
                <w:szCs w:val="21"/>
              </w:rPr>
              <w:t>1110 0000</w:t>
            </w:r>
          </w:p>
          <w:p w14:paraId="5AB2E57C" w14:textId="08ED38F9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0000 1100 </w:t>
            </w:r>
            <w:r w:rsidR="00484889" w:rsidRPr="00484889">
              <w:rPr>
                <w:rFonts w:ascii="Consolas" w:eastAsia="微软雅黑" w:hAnsi="Consolas"/>
                <w:szCs w:val="21"/>
              </w:rPr>
              <w:t>0000 0010</w:t>
            </w:r>
          </w:p>
          <w:p w14:paraId="1C1AB29F" w14:textId="3656735D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0000 1101 </w:t>
            </w:r>
            <w:r w:rsidR="00484889" w:rsidRPr="00484889">
              <w:rPr>
                <w:rFonts w:ascii="Consolas" w:eastAsia="微软雅黑" w:hAnsi="Consolas"/>
                <w:szCs w:val="21"/>
              </w:rPr>
              <w:t>0110 0011</w:t>
            </w:r>
          </w:p>
          <w:p w14:paraId="474338CE" w14:textId="158DEC31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0000 1110 </w:t>
            </w:r>
            <w:r w:rsidR="00484889" w:rsidRPr="00484889">
              <w:rPr>
                <w:rFonts w:ascii="Consolas" w:eastAsia="微软雅黑" w:hAnsi="Consolas"/>
                <w:szCs w:val="21"/>
              </w:rPr>
              <w:t>0000 0001</w:t>
            </w:r>
          </w:p>
          <w:p w14:paraId="78E715C4" w14:textId="60072B7E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0000 1111 </w:t>
            </w:r>
            <w:r w:rsidR="00484889" w:rsidRPr="00484889">
              <w:rPr>
                <w:rFonts w:ascii="Consolas" w:eastAsia="微软雅黑" w:hAnsi="Consolas"/>
                <w:szCs w:val="21"/>
              </w:rPr>
              <w:t>0011 1100</w:t>
            </w:r>
          </w:p>
          <w:p w14:paraId="543B05B9" w14:textId="3FA38B35" w:rsidR="00484889" w:rsidRPr="00484889" w:rsidRDefault="00CA1227" w:rsidP="00484889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0001 0000 </w:t>
            </w:r>
            <w:r w:rsidR="00484889" w:rsidRPr="00484889">
              <w:rPr>
                <w:rFonts w:ascii="Consolas" w:eastAsia="微软雅黑" w:hAnsi="Consolas"/>
                <w:szCs w:val="21"/>
              </w:rPr>
              <w:t>01</w:t>
            </w:r>
            <w:r w:rsidR="00F24E7B">
              <w:rPr>
                <w:rFonts w:ascii="Consolas" w:eastAsia="微软雅黑" w:hAnsi="Consolas"/>
                <w:szCs w:val="21"/>
              </w:rPr>
              <w:t>0</w:t>
            </w:r>
            <w:r w:rsidR="00484889" w:rsidRPr="00484889">
              <w:rPr>
                <w:rFonts w:ascii="Consolas" w:eastAsia="微软雅黑" w:hAnsi="Consolas"/>
                <w:szCs w:val="21"/>
              </w:rPr>
              <w:t>0 0000</w:t>
            </w:r>
          </w:p>
          <w:p w14:paraId="65CCFB00" w14:textId="687B521A" w:rsidR="00424AEF" w:rsidRDefault="00CA1227" w:rsidP="0048488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onsolas" w:eastAsia="微软雅黑" w:hAnsi="Consolas"/>
                <w:szCs w:val="21"/>
              </w:rPr>
              <w:t xml:space="preserve">0001 0001 </w:t>
            </w:r>
            <w:r w:rsidR="00484889" w:rsidRPr="00484889">
              <w:rPr>
                <w:rFonts w:ascii="Consolas" w:eastAsia="微软雅黑" w:hAnsi="Consolas"/>
                <w:szCs w:val="21"/>
              </w:rPr>
              <w:t>0101 0000</w:t>
            </w:r>
          </w:p>
        </w:tc>
      </w:tr>
    </w:tbl>
    <w:p w14:paraId="61BC556B" w14:textId="64E48BF0" w:rsidR="00424AEF" w:rsidRDefault="00CA1227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汇编代码：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2381"/>
      </w:tblGrid>
      <w:tr w:rsidR="00424AEF" w14:paraId="3A64B2BF" w14:textId="77777777" w:rsidTr="00FF35A7">
        <w:tc>
          <w:tcPr>
            <w:tcW w:w="8075" w:type="dxa"/>
            <w:shd w:val="pct20" w:color="auto" w:fill="auto"/>
          </w:tcPr>
          <w:p w14:paraId="491463A0" w14:textId="791F83B7" w:rsidR="00424AEF" w:rsidRDefault="00CA1227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</w:t>
            </w:r>
            <w:r>
              <w:rPr>
                <w:rFonts w:ascii="微软雅黑" w:eastAsia="微软雅黑" w:hAnsi="微软雅黑"/>
                <w:szCs w:val="21"/>
              </w:rPr>
              <w:t>ode Snippet 7</w:t>
            </w:r>
          </w:p>
        </w:tc>
        <w:tc>
          <w:tcPr>
            <w:tcW w:w="2381" w:type="dxa"/>
            <w:shd w:val="pct20" w:color="auto" w:fill="auto"/>
          </w:tcPr>
          <w:p w14:paraId="2E3ECDAA" w14:textId="3180BD6F" w:rsidR="00424AEF" w:rsidRDefault="00424AEF" w:rsidP="00FF35A7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SM</w:t>
            </w:r>
          </w:p>
        </w:tc>
      </w:tr>
      <w:tr w:rsidR="00424AEF" w14:paraId="204871BA" w14:textId="77777777" w:rsidTr="00FF35A7">
        <w:tc>
          <w:tcPr>
            <w:tcW w:w="10456" w:type="dxa"/>
            <w:gridSpan w:val="2"/>
          </w:tcPr>
          <w:p w14:paraId="4BB22FCF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 xml:space="preserve">; //*****************************************// </w:t>
            </w:r>
          </w:p>
          <w:p w14:paraId="0DE10141" w14:textId="4E4D1FCB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; //</w:t>
            </w:r>
            <w:r w:rsidR="00737446">
              <w:rPr>
                <w:rFonts w:ascii="Consolas" w:eastAsia="微软雅黑" w:hAnsi="Consolas"/>
                <w:szCs w:val="21"/>
              </w:rPr>
              <w:t xml:space="preserve">  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                                          // </w:t>
            </w:r>
          </w:p>
          <w:p w14:paraId="0BF9C10E" w14:textId="490B38B8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 xml:space="preserve">; // </w:t>
            </w:r>
            <w:r w:rsidR="00737446">
              <w:rPr>
                <w:rFonts w:ascii="Consolas" w:eastAsia="微软雅黑" w:hAnsi="Consolas" w:hint="eastAsia"/>
                <w:szCs w:val="21"/>
              </w:rPr>
              <w:t>文件</w:t>
            </w:r>
            <w:r w:rsidR="00737446">
              <w:rPr>
                <w:rFonts w:ascii="Consolas" w:eastAsia="微软雅黑" w:hAnsi="Consolas"/>
                <w:szCs w:val="21"/>
              </w:rPr>
              <w:t>4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</w:t>
            </w:r>
            <w:r w:rsidR="00737446">
              <w:rPr>
                <w:rFonts w:ascii="Consolas" w:eastAsia="微软雅黑" w:hAnsi="Consolas" w:hint="eastAsia"/>
                <w:szCs w:val="21"/>
              </w:rPr>
              <w:t>猜数游戏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                            // </w:t>
            </w:r>
          </w:p>
          <w:p w14:paraId="076FF089" w14:textId="0E3B84BE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; //</w:t>
            </w:r>
            <w:r w:rsidR="00737446">
              <w:rPr>
                <w:rFonts w:ascii="Consolas" w:eastAsia="微软雅黑" w:hAnsi="Consolas"/>
                <w:szCs w:val="21"/>
              </w:rPr>
              <w:t xml:space="preserve"> 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                                           //</w:t>
            </w:r>
          </w:p>
          <w:p w14:paraId="6C6B5EF4" w14:textId="04FB9A0C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; //By Steve Workshop</w:t>
            </w:r>
            <w:r w:rsidR="00737446">
              <w:rPr>
                <w:rFonts w:ascii="Consolas" w:eastAsia="微软雅黑" w:hAnsi="Consolas"/>
                <w:szCs w:val="21"/>
              </w:rPr>
              <w:t xml:space="preserve">   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                      //</w:t>
            </w:r>
          </w:p>
          <w:p w14:paraId="6E26B6C4" w14:textId="7A1128F6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 xml:space="preserve">; // </w:t>
            </w:r>
            <w:r w:rsidRPr="00737446">
              <w:rPr>
                <w:rFonts w:ascii="Consolas" w:eastAsia="微软雅黑" w:hAnsi="Consolas"/>
                <w:szCs w:val="21"/>
              </w:rPr>
              <w:t>版权所有，侵权不究</w:t>
            </w:r>
            <w:r w:rsidR="004766BE">
              <w:rPr>
                <w:rFonts w:ascii="Consolas" w:eastAsia="微软雅黑" w:hAnsi="Consolas" w:hint="eastAsia"/>
                <w:szCs w:val="21"/>
              </w:rPr>
              <w:t xml:space="preserve"> </w:t>
            </w:r>
            <w:r w:rsidR="004766BE">
              <w:rPr>
                <w:rFonts w:ascii="Consolas" w:eastAsia="微软雅黑" w:hAnsi="Consolas"/>
                <w:szCs w:val="21"/>
              </w:rPr>
              <w:t xml:space="preserve">                     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</w:t>
            </w:r>
            <w:r w:rsidR="00737446">
              <w:rPr>
                <w:rFonts w:ascii="Consolas" w:eastAsia="微软雅黑" w:hAnsi="Consolas"/>
                <w:szCs w:val="21"/>
              </w:rPr>
              <w:t xml:space="preserve">   </w:t>
            </w:r>
            <w:r w:rsidRPr="00737446">
              <w:rPr>
                <w:rFonts w:ascii="Consolas" w:eastAsia="微软雅黑" w:hAnsi="Consolas"/>
                <w:szCs w:val="21"/>
              </w:rPr>
              <w:t>//</w:t>
            </w:r>
          </w:p>
          <w:p w14:paraId="5E3E6E6B" w14:textId="2A95B718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 xml:space="preserve">; //                                             // </w:t>
            </w:r>
          </w:p>
          <w:p w14:paraId="1C1EEA65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; //*****************************************//</w:t>
            </w:r>
          </w:p>
          <w:p w14:paraId="6912F144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</w:p>
          <w:p w14:paraId="16BEAFF9" w14:textId="1779FBAA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00 61</w:t>
            </w:r>
          </w:p>
          <w:p w14:paraId="2C719702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01 XX; // LDI R1 XX      XX</w:t>
            </w:r>
            <w:r w:rsidRPr="00737446">
              <w:rPr>
                <w:rFonts w:ascii="Consolas" w:eastAsia="微软雅黑" w:hAnsi="Consolas"/>
                <w:szCs w:val="21"/>
              </w:rPr>
              <w:t>是设计好的一个八位二进制数</w:t>
            </w:r>
          </w:p>
          <w:p w14:paraId="4D09EB6B" w14:textId="2EDB89AC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02 20$P 03 00 ; // (addr0=02)  IN R0 00H</w:t>
            </w:r>
          </w:p>
          <w:p w14:paraId="10993679" w14:textId="700C4399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 xml:space="preserve">$P 04 </w:t>
            </w:r>
            <w:r w:rsidR="007B6862">
              <w:rPr>
                <w:rFonts w:ascii="Consolas" w:eastAsia="微软雅黑" w:hAnsi="Consolas"/>
                <w:szCs w:val="21"/>
              </w:rPr>
              <w:t>B</w:t>
            </w:r>
            <w:r w:rsidRPr="00737446">
              <w:rPr>
                <w:rFonts w:ascii="Consolas" w:eastAsia="微软雅黑" w:hAnsi="Consolas"/>
                <w:szCs w:val="21"/>
              </w:rPr>
              <w:t xml:space="preserve">4; // </w:t>
            </w:r>
            <w:r w:rsidR="006E25D7">
              <w:rPr>
                <w:rFonts w:ascii="Consolas" w:eastAsia="微软雅黑" w:hAnsi="Consolas"/>
                <w:szCs w:val="21"/>
              </w:rPr>
              <w:t>XOR</w:t>
            </w:r>
            <w:r w:rsidRPr="00737446">
              <w:rPr>
                <w:rFonts w:ascii="Consolas" w:eastAsia="微软雅黑" w:hAnsi="Consolas"/>
                <w:szCs w:val="21"/>
              </w:rPr>
              <w:t xml:space="preserve"> R0 R1</w:t>
            </w:r>
            <w:r w:rsidR="00B530CE">
              <w:rPr>
                <w:rFonts w:ascii="Consolas" w:eastAsia="微软雅黑" w:hAnsi="Consolas"/>
                <w:szCs w:val="21"/>
              </w:rPr>
              <w:t xml:space="preserve"> </w:t>
            </w:r>
            <w:r w:rsidR="00B530CE">
              <w:rPr>
                <w:rFonts w:ascii="Consolas" w:eastAsia="微软雅黑" w:hAnsi="Consolas" w:hint="eastAsia"/>
                <w:szCs w:val="21"/>
              </w:rPr>
              <w:t>这里就用到了新增的指令</w:t>
            </w:r>
          </w:p>
          <w:p w14:paraId="60CB8830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05 F0; // BZC addr1</w:t>
            </w:r>
          </w:p>
          <w:p w14:paraId="7B34772B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06 0D</w:t>
            </w:r>
          </w:p>
          <w:p w14:paraId="26CCB5BE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07 63</w:t>
            </w:r>
          </w:p>
          <w:p w14:paraId="1664FD16" w14:textId="47B02D1E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08 00; // LDI R3 0</w:t>
            </w:r>
            <w:r w:rsidR="002652E7">
              <w:rPr>
                <w:rFonts w:ascii="Consolas" w:eastAsia="微软雅黑" w:hAnsi="Consolas"/>
                <w:szCs w:val="21"/>
              </w:rPr>
              <w:t>0</w:t>
            </w:r>
            <w:r w:rsidRPr="00737446">
              <w:rPr>
                <w:rFonts w:ascii="Consolas" w:eastAsia="微软雅黑" w:hAnsi="Consolas"/>
                <w:szCs w:val="21"/>
              </w:rPr>
              <w:t>H 0</w:t>
            </w:r>
            <w:r w:rsidRPr="00737446">
              <w:rPr>
                <w:rFonts w:ascii="Consolas" w:eastAsia="微软雅黑" w:hAnsi="Consolas"/>
                <w:szCs w:val="21"/>
              </w:rPr>
              <w:t>代表失败</w:t>
            </w:r>
          </w:p>
          <w:p w14:paraId="3B4DFE46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09 3C</w:t>
            </w:r>
          </w:p>
          <w:p w14:paraId="3A208FA2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0A 40; // OUT R3 40H</w:t>
            </w:r>
          </w:p>
          <w:p w14:paraId="0E330947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0B E0</w:t>
            </w:r>
          </w:p>
          <w:p w14:paraId="56F7B0F3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0C 02; //JMP addr0</w:t>
            </w:r>
          </w:p>
          <w:p w14:paraId="774C310B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0D 63</w:t>
            </w:r>
          </w:p>
          <w:p w14:paraId="410259DF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0E 01; //(addr1=0D) LDI R3 01H</w:t>
            </w:r>
          </w:p>
          <w:p w14:paraId="123EA8FD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0F 3C</w:t>
            </w:r>
          </w:p>
          <w:p w14:paraId="08E5B7BF" w14:textId="77777777" w:rsidR="00E06806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10 40; //OUT R3 40H</w:t>
            </w:r>
          </w:p>
          <w:p w14:paraId="442A27DF" w14:textId="6FC6D8F3" w:rsidR="00424AEF" w:rsidRPr="00737446" w:rsidRDefault="00E06806" w:rsidP="00E06806">
            <w:pPr>
              <w:adjustRightInd w:val="0"/>
              <w:snapToGrid w:val="0"/>
              <w:spacing w:line="360" w:lineRule="auto"/>
              <w:rPr>
                <w:rFonts w:ascii="Consolas" w:eastAsia="微软雅黑" w:hAnsi="Consolas"/>
                <w:szCs w:val="21"/>
              </w:rPr>
            </w:pPr>
            <w:r w:rsidRPr="00737446">
              <w:rPr>
                <w:rFonts w:ascii="Consolas" w:eastAsia="微软雅黑" w:hAnsi="Consolas"/>
                <w:szCs w:val="21"/>
              </w:rPr>
              <w:t>$P 11 50; //HLT</w:t>
            </w:r>
          </w:p>
        </w:tc>
      </w:tr>
    </w:tbl>
    <w:p w14:paraId="1E6D5DE7" w14:textId="271DAD2F" w:rsidR="00424AEF" w:rsidRPr="00424AEF" w:rsidRDefault="00424AEF" w:rsidP="00424AEF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26" w:name="_Toc108087023"/>
      <w:r w:rsidRPr="00424AEF">
        <w:rPr>
          <w:rFonts w:ascii="黑体" w:eastAsia="黑体" w:hAnsi="黑体" w:hint="eastAsia"/>
          <w:b/>
          <w:bCs/>
          <w:sz w:val="52"/>
          <w:szCs w:val="52"/>
        </w:rPr>
        <w:t>5</w:t>
      </w:r>
      <w:r w:rsidRPr="00424AEF">
        <w:rPr>
          <w:rFonts w:ascii="黑体" w:eastAsia="黑体" w:hAnsi="黑体"/>
          <w:b/>
          <w:bCs/>
          <w:sz w:val="52"/>
          <w:szCs w:val="52"/>
        </w:rPr>
        <w:t>.</w:t>
      </w:r>
      <w:r w:rsidRPr="00424AEF">
        <w:rPr>
          <w:rFonts w:ascii="黑体" w:eastAsia="黑体" w:hAnsi="黑体" w:hint="eastAsia"/>
          <w:b/>
          <w:bCs/>
          <w:sz w:val="52"/>
          <w:szCs w:val="52"/>
        </w:rPr>
        <w:t>试验心得体会</w:t>
      </w:r>
      <w:bookmarkEnd w:id="26"/>
    </w:p>
    <w:p w14:paraId="018752A5" w14:textId="0FF51085" w:rsidR="009B2557" w:rsidRPr="002C072A" w:rsidRDefault="00CA1F5B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通过这次试验，使得我们对计算机的工作原理有了进一步的理解。</w:t>
      </w:r>
      <w:r w:rsidR="00145634">
        <w:rPr>
          <w:rFonts w:ascii="微软雅黑" w:eastAsia="微软雅黑" w:hAnsi="微软雅黑" w:hint="eastAsia"/>
          <w:szCs w:val="21"/>
        </w:rPr>
        <w:t>我们深刻体会到一段程序在计算机内部到底经历了什么过程。</w:t>
      </w:r>
      <w:r w:rsidR="009B540F">
        <w:rPr>
          <w:rFonts w:ascii="微软雅黑" w:eastAsia="微软雅黑" w:hAnsi="微软雅黑" w:hint="eastAsia"/>
          <w:szCs w:val="21"/>
        </w:rPr>
        <w:t>设计计算机结构的方法让我们理解了</w:t>
      </w:r>
      <w:r w:rsidR="00556D01">
        <w:rPr>
          <w:rFonts w:ascii="微软雅黑" w:eastAsia="微软雅黑" w:hAnsi="微软雅黑" w:hint="eastAsia"/>
          <w:szCs w:val="21"/>
        </w:rPr>
        <w:t>自底向上，先部件后整机，先微观后宏观的思想理念</w:t>
      </w:r>
      <w:r w:rsidR="008E4819">
        <w:rPr>
          <w:rFonts w:ascii="微软雅黑" w:eastAsia="微软雅黑" w:hAnsi="微软雅黑" w:hint="eastAsia"/>
          <w:szCs w:val="21"/>
        </w:rPr>
        <w:t>。同时也是对电子技术等基础知识的一次复习提高</w:t>
      </w:r>
      <w:r w:rsidR="00D428EE">
        <w:rPr>
          <w:rFonts w:ascii="微软雅黑" w:eastAsia="微软雅黑" w:hAnsi="微软雅黑" w:hint="eastAsia"/>
          <w:szCs w:val="21"/>
        </w:rPr>
        <w:t>。对计算机系学生是一次难能可贵的锻炼机会。</w:t>
      </w:r>
    </w:p>
    <w:sectPr w:rsidR="009B2557" w:rsidRPr="002C072A" w:rsidSect="0026372B">
      <w:headerReference w:type="default" r:id="rId38"/>
      <w:footerReference w:type="default" r:id="rId39"/>
      <w:pgSz w:w="11906" w:h="16838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DE500" w14:textId="77777777" w:rsidR="00F50E1D" w:rsidRDefault="00F50E1D" w:rsidP="002F0E5F">
      <w:r>
        <w:separator/>
      </w:r>
    </w:p>
  </w:endnote>
  <w:endnote w:type="continuationSeparator" w:id="0">
    <w:p w14:paraId="1EEB6F9A" w14:textId="77777777" w:rsidR="00F50E1D" w:rsidRDefault="00F50E1D" w:rsidP="002F0E5F">
      <w:r>
        <w:continuationSeparator/>
      </w:r>
    </w:p>
  </w:endnote>
  <w:endnote w:type="continuationNotice" w:id="1">
    <w:p w14:paraId="33BAA1A2" w14:textId="77777777" w:rsidR="00F50E1D" w:rsidRDefault="00F50E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2F0E5F" w14:paraId="52DF8847" w14:textId="77777777" w:rsidTr="007D3140">
      <w:trPr>
        <w:jc w:val="right"/>
      </w:trPr>
      <w:tc>
        <w:tcPr>
          <w:tcW w:w="4795" w:type="dxa"/>
          <w:vAlign w:val="center"/>
        </w:tcPr>
        <w:p w14:paraId="66144DDA" w14:textId="77777777" w:rsidR="002F0E5F" w:rsidRDefault="007D3140" w:rsidP="007D3140">
          <w:pPr>
            <w:pStyle w:val="Header"/>
            <w:wordWrap w:val="0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COPYRIGHT</w:t>
          </w:r>
          <w:r>
            <w:rPr>
              <w:rFonts w:hint="eastAsia"/>
              <w:caps/>
              <w:color w:val="000000" w:themeColor="text1"/>
            </w:rPr>
            <w:t>©</w:t>
          </w:r>
          <w:r>
            <w:rPr>
              <w:caps/>
              <w:color w:val="000000" w:themeColor="text1"/>
            </w:rPr>
            <w:t>2014-2022 STEVE WORKSHOP. ALL RIGHTS RESERVED.</w:t>
          </w:r>
        </w:p>
      </w:tc>
      <w:tc>
        <w:tcPr>
          <w:tcW w:w="250" w:type="pct"/>
          <w:shd w:val="clear" w:color="auto" w:fill="177563"/>
          <w:vAlign w:val="center"/>
        </w:tcPr>
        <w:p w14:paraId="33FB830E" w14:textId="77777777" w:rsidR="002F0E5F" w:rsidRDefault="002F0E5F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7BDD9D" w14:textId="77777777" w:rsidR="002F0E5F" w:rsidRDefault="002F0E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51D84" w14:textId="77777777" w:rsidR="00F50E1D" w:rsidRDefault="00F50E1D" w:rsidP="002F0E5F">
      <w:r>
        <w:separator/>
      </w:r>
    </w:p>
  </w:footnote>
  <w:footnote w:type="continuationSeparator" w:id="0">
    <w:p w14:paraId="3BF04761" w14:textId="77777777" w:rsidR="00F50E1D" w:rsidRDefault="00F50E1D" w:rsidP="002F0E5F">
      <w:r>
        <w:continuationSeparator/>
      </w:r>
    </w:p>
  </w:footnote>
  <w:footnote w:type="continuationNotice" w:id="1">
    <w:p w14:paraId="72D2DAE8" w14:textId="77777777" w:rsidR="00F50E1D" w:rsidRDefault="00F50E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177563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270"/>
      <w:gridCol w:w="8196"/>
    </w:tblGrid>
    <w:tr w:rsidR="002F0E5F" w14:paraId="38755EC4" w14:textId="77777777" w:rsidTr="002F0E5F">
      <w:trPr>
        <w:jc w:val="right"/>
      </w:trPr>
      <w:tc>
        <w:tcPr>
          <w:tcW w:w="0" w:type="auto"/>
          <w:shd w:val="clear" w:color="auto" w:fill="177563"/>
          <w:vAlign w:val="center"/>
        </w:tcPr>
        <w:p w14:paraId="2A61FE91" w14:textId="3D09F80E" w:rsidR="002F0E5F" w:rsidRDefault="00E12D68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fldChar w:fldCharType="begin"/>
          </w:r>
          <w:r>
            <w:rPr>
              <w:caps/>
              <w:color w:val="FFFFFF" w:themeColor="background1"/>
            </w:rPr>
            <w:instrText xml:space="preserve"> DATE \@ "M/d/yyyy" </w:instrText>
          </w:r>
          <w:r>
            <w:rPr>
              <w:caps/>
              <w:color w:val="FFFFFF" w:themeColor="background1"/>
            </w:rPr>
            <w:fldChar w:fldCharType="separate"/>
          </w:r>
          <w:r w:rsidR="007913E1">
            <w:rPr>
              <w:caps/>
              <w:noProof/>
              <w:color w:val="FFFFFF" w:themeColor="background1"/>
            </w:rPr>
            <w:t>7/8/2022</w:t>
          </w:r>
          <w:r>
            <w:rPr>
              <w:caps/>
              <w:color w:val="FFFFFF" w:themeColor="background1"/>
            </w:rPr>
            <w:fldChar w:fldCharType="end"/>
          </w:r>
        </w:p>
      </w:tc>
      <w:tc>
        <w:tcPr>
          <w:tcW w:w="0" w:type="auto"/>
          <w:shd w:val="clear" w:color="auto" w:fill="177563"/>
          <w:vAlign w:val="center"/>
        </w:tcPr>
        <w:p w14:paraId="0C6FCF6E" w14:textId="2EC333F8" w:rsidR="002F0E5F" w:rsidRDefault="003A20B1" w:rsidP="003A20B1">
          <w:pPr>
            <w:pStyle w:val="Header"/>
            <w:wordWrap w:val="0"/>
            <w:jc w:val="right"/>
            <w:rPr>
              <w:caps/>
              <w:color w:val="FFFFFF" w:themeColor="background1"/>
            </w:rPr>
          </w:pPr>
          <w:r>
            <w:rPr>
              <w:rFonts w:hint="eastAsia"/>
              <w:caps/>
              <w:color w:val="FFFFFF" w:themeColor="background1"/>
            </w:rPr>
            <w:t xml:space="preserve">计算机组成原理课程设计 </w:t>
          </w:r>
          <w:r>
            <w:rPr>
              <w:caps/>
              <w:color w:val="FFFFFF" w:themeColor="background1"/>
            </w:rPr>
            <w:t xml:space="preserve">– </w:t>
          </w:r>
          <w:r>
            <w:rPr>
              <w:rFonts w:hint="eastAsia"/>
              <w:caps/>
              <w:color w:val="FFFFFF" w:themeColor="background1"/>
            </w:rPr>
            <w:t>实验报告书</w:t>
          </w:r>
        </w:p>
      </w:tc>
    </w:tr>
  </w:tbl>
  <w:p w14:paraId="09C15AB3" w14:textId="77777777" w:rsidR="002F0E5F" w:rsidRDefault="002F0E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173C4"/>
    <w:multiLevelType w:val="hybridMultilevel"/>
    <w:tmpl w:val="4AA4E8FE"/>
    <w:lvl w:ilvl="0" w:tplc="68CA64CC">
      <w:start w:val="2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437940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A3"/>
    <w:rsid w:val="000111A0"/>
    <w:rsid w:val="000244DF"/>
    <w:rsid w:val="00024852"/>
    <w:rsid w:val="00032885"/>
    <w:rsid w:val="00051984"/>
    <w:rsid w:val="00066BF9"/>
    <w:rsid w:val="00071ED8"/>
    <w:rsid w:val="00076B25"/>
    <w:rsid w:val="00076C64"/>
    <w:rsid w:val="000813B4"/>
    <w:rsid w:val="000A097A"/>
    <w:rsid w:val="000A0E2C"/>
    <w:rsid w:val="000A4361"/>
    <w:rsid w:val="000B47C2"/>
    <w:rsid w:val="000C39F4"/>
    <w:rsid w:val="000E0832"/>
    <w:rsid w:val="000E4A9F"/>
    <w:rsid w:val="00110668"/>
    <w:rsid w:val="00112212"/>
    <w:rsid w:val="001136D8"/>
    <w:rsid w:val="00126004"/>
    <w:rsid w:val="001269BB"/>
    <w:rsid w:val="00132047"/>
    <w:rsid w:val="00132ECE"/>
    <w:rsid w:val="0013433F"/>
    <w:rsid w:val="001418DD"/>
    <w:rsid w:val="00145634"/>
    <w:rsid w:val="00163555"/>
    <w:rsid w:val="0017193A"/>
    <w:rsid w:val="001B3DFB"/>
    <w:rsid w:val="001B4E22"/>
    <w:rsid w:val="00213499"/>
    <w:rsid w:val="0021628D"/>
    <w:rsid w:val="00220B29"/>
    <w:rsid w:val="00225CF2"/>
    <w:rsid w:val="0023498A"/>
    <w:rsid w:val="00234DA1"/>
    <w:rsid w:val="002357DB"/>
    <w:rsid w:val="002421F3"/>
    <w:rsid w:val="00252178"/>
    <w:rsid w:val="0026372B"/>
    <w:rsid w:val="002652E7"/>
    <w:rsid w:val="0027489A"/>
    <w:rsid w:val="002971B5"/>
    <w:rsid w:val="002A0750"/>
    <w:rsid w:val="002A31BA"/>
    <w:rsid w:val="002B6A12"/>
    <w:rsid w:val="002B7203"/>
    <w:rsid w:val="002C072A"/>
    <w:rsid w:val="002D5902"/>
    <w:rsid w:val="002D676F"/>
    <w:rsid w:val="002D7AED"/>
    <w:rsid w:val="002F0E5F"/>
    <w:rsid w:val="002F3E4B"/>
    <w:rsid w:val="002F6B2F"/>
    <w:rsid w:val="00307610"/>
    <w:rsid w:val="00313203"/>
    <w:rsid w:val="00317696"/>
    <w:rsid w:val="00324EB5"/>
    <w:rsid w:val="0035146F"/>
    <w:rsid w:val="00360663"/>
    <w:rsid w:val="00365947"/>
    <w:rsid w:val="00367D36"/>
    <w:rsid w:val="0038627B"/>
    <w:rsid w:val="00393345"/>
    <w:rsid w:val="00395257"/>
    <w:rsid w:val="003A03CD"/>
    <w:rsid w:val="003A126A"/>
    <w:rsid w:val="003A20B1"/>
    <w:rsid w:val="003B3C00"/>
    <w:rsid w:val="003B6BE1"/>
    <w:rsid w:val="003C41D7"/>
    <w:rsid w:val="003C5515"/>
    <w:rsid w:val="003C7950"/>
    <w:rsid w:val="003D0577"/>
    <w:rsid w:val="003D547C"/>
    <w:rsid w:val="003E5618"/>
    <w:rsid w:val="003E6D98"/>
    <w:rsid w:val="003F0CE3"/>
    <w:rsid w:val="003F6616"/>
    <w:rsid w:val="003F7427"/>
    <w:rsid w:val="0040020E"/>
    <w:rsid w:val="004123A6"/>
    <w:rsid w:val="0041722D"/>
    <w:rsid w:val="00420EEF"/>
    <w:rsid w:val="00421351"/>
    <w:rsid w:val="00423342"/>
    <w:rsid w:val="00424AEF"/>
    <w:rsid w:val="00432988"/>
    <w:rsid w:val="00445A4D"/>
    <w:rsid w:val="00450A7D"/>
    <w:rsid w:val="0045798A"/>
    <w:rsid w:val="00460368"/>
    <w:rsid w:val="00467997"/>
    <w:rsid w:val="0047037E"/>
    <w:rsid w:val="00474E75"/>
    <w:rsid w:val="00475D13"/>
    <w:rsid w:val="004766BE"/>
    <w:rsid w:val="00480292"/>
    <w:rsid w:val="00484889"/>
    <w:rsid w:val="00486332"/>
    <w:rsid w:val="00487504"/>
    <w:rsid w:val="00491E99"/>
    <w:rsid w:val="00494F1B"/>
    <w:rsid w:val="004B5555"/>
    <w:rsid w:val="004D33C3"/>
    <w:rsid w:val="004D387D"/>
    <w:rsid w:val="004D73A2"/>
    <w:rsid w:val="004E325D"/>
    <w:rsid w:val="004E684D"/>
    <w:rsid w:val="004F4F43"/>
    <w:rsid w:val="004F5F7B"/>
    <w:rsid w:val="00502195"/>
    <w:rsid w:val="00502752"/>
    <w:rsid w:val="00502FD6"/>
    <w:rsid w:val="0052191C"/>
    <w:rsid w:val="00530C69"/>
    <w:rsid w:val="0055114E"/>
    <w:rsid w:val="00551F69"/>
    <w:rsid w:val="00556D01"/>
    <w:rsid w:val="00564581"/>
    <w:rsid w:val="00567A7F"/>
    <w:rsid w:val="00575856"/>
    <w:rsid w:val="005854D1"/>
    <w:rsid w:val="005858C2"/>
    <w:rsid w:val="005931BE"/>
    <w:rsid w:val="005A2133"/>
    <w:rsid w:val="005A352C"/>
    <w:rsid w:val="005B1E5A"/>
    <w:rsid w:val="005B342C"/>
    <w:rsid w:val="005B4887"/>
    <w:rsid w:val="005B4D54"/>
    <w:rsid w:val="005C129A"/>
    <w:rsid w:val="005C3038"/>
    <w:rsid w:val="005C4CAF"/>
    <w:rsid w:val="005F436E"/>
    <w:rsid w:val="005F707C"/>
    <w:rsid w:val="00601595"/>
    <w:rsid w:val="00605292"/>
    <w:rsid w:val="0060736A"/>
    <w:rsid w:val="006214D4"/>
    <w:rsid w:val="006308C4"/>
    <w:rsid w:val="00635327"/>
    <w:rsid w:val="00644274"/>
    <w:rsid w:val="00645BD4"/>
    <w:rsid w:val="00650FF5"/>
    <w:rsid w:val="00682EA0"/>
    <w:rsid w:val="006922CA"/>
    <w:rsid w:val="0069252E"/>
    <w:rsid w:val="00692706"/>
    <w:rsid w:val="006A7A88"/>
    <w:rsid w:val="006B6D59"/>
    <w:rsid w:val="006C621F"/>
    <w:rsid w:val="006D5421"/>
    <w:rsid w:val="006D731E"/>
    <w:rsid w:val="006E25D7"/>
    <w:rsid w:val="006E5BCE"/>
    <w:rsid w:val="006F24B6"/>
    <w:rsid w:val="00706EE2"/>
    <w:rsid w:val="0071629E"/>
    <w:rsid w:val="00725E4A"/>
    <w:rsid w:val="00726BB2"/>
    <w:rsid w:val="00737446"/>
    <w:rsid w:val="00742853"/>
    <w:rsid w:val="007913E1"/>
    <w:rsid w:val="00791649"/>
    <w:rsid w:val="00795244"/>
    <w:rsid w:val="00796804"/>
    <w:rsid w:val="007B6862"/>
    <w:rsid w:val="007D3140"/>
    <w:rsid w:val="007E7CC7"/>
    <w:rsid w:val="00800CF7"/>
    <w:rsid w:val="00827924"/>
    <w:rsid w:val="008510AD"/>
    <w:rsid w:val="008563C6"/>
    <w:rsid w:val="00866BCA"/>
    <w:rsid w:val="00881842"/>
    <w:rsid w:val="00881EF8"/>
    <w:rsid w:val="0088348A"/>
    <w:rsid w:val="008878A4"/>
    <w:rsid w:val="00896252"/>
    <w:rsid w:val="008A18FF"/>
    <w:rsid w:val="008A4C66"/>
    <w:rsid w:val="008B68B0"/>
    <w:rsid w:val="008C6184"/>
    <w:rsid w:val="008D35AB"/>
    <w:rsid w:val="008E1934"/>
    <w:rsid w:val="008E3C5F"/>
    <w:rsid w:val="008E4819"/>
    <w:rsid w:val="008F11FB"/>
    <w:rsid w:val="008F47DA"/>
    <w:rsid w:val="008F5ADA"/>
    <w:rsid w:val="00926767"/>
    <w:rsid w:val="00932F31"/>
    <w:rsid w:val="00961204"/>
    <w:rsid w:val="00962FC6"/>
    <w:rsid w:val="00964C28"/>
    <w:rsid w:val="00974E22"/>
    <w:rsid w:val="009B0685"/>
    <w:rsid w:val="009B2557"/>
    <w:rsid w:val="009B540F"/>
    <w:rsid w:val="009B5751"/>
    <w:rsid w:val="009C4414"/>
    <w:rsid w:val="009F238C"/>
    <w:rsid w:val="009F40BD"/>
    <w:rsid w:val="009F6DFE"/>
    <w:rsid w:val="00A0063A"/>
    <w:rsid w:val="00A013FC"/>
    <w:rsid w:val="00A1258F"/>
    <w:rsid w:val="00A12885"/>
    <w:rsid w:val="00A37777"/>
    <w:rsid w:val="00A41BCA"/>
    <w:rsid w:val="00A50AAC"/>
    <w:rsid w:val="00A53625"/>
    <w:rsid w:val="00A54695"/>
    <w:rsid w:val="00A5489B"/>
    <w:rsid w:val="00A66AE7"/>
    <w:rsid w:val="00A6704F"/>
    <w:rsid w:val="00A75ABE"/>
    <w:rsid w:val="00AB76EB"/>
    <w:rsid w:val="00AC3323"/>
    <w:rsid w:val="00AD2314"/>
    <w:rsid w:val="00AD2B16"/>
    <w:rsid w:val="00AE6F2D"/>
    <w:rsid w:val="00AF211D"/>
    <w:rsid w:val="00AF5BA1"/>
    <w:rsid w:val="00B05CC5"/>
    <w:rsid w:val="00B23796"/>
    <w:rsid w:val="00B40500"/>
    <w:rsid w:val="00B41704"/>
    <w:rsid w:val="00B470F7"/>
    <w:rsid w:val="00B509C6"/>
    <w:rsid w:val="00B5287B"/>
    <w:rsid w:val="00B530CE"/>
    <w:rsid w:val="00B73964"/>
    <w:rsid w:val="00B7455F"/>
    <w:rsid w:val="00B85B15"/>
    <w:rsid w:val="00B87E2E"/>
    <w:rsid w:val="00B9644F"/>
    <w:rsid w:val="00BA0965"/>
    <w:rsid w:val="00BB1A08"/>
    <w:rsid w:val="00BB3105"/>
    <w:rsid w:val="00BB361A"/>
    <w:rsid w:val="00BC1229"/>
    <w:rsid w:val="00BC1894"/>
    <w:rsid w:val="00BC3980"/>
    <w:rsid w:val="00BD3C71"/>
    <w:rsid w:val="00BD56CD"/>
    <w:rsid w:val="00BF35A3"/>
    <w:rsid w:val="00C02295"/>
    <w:rsid w:val="00C0449A"/>
    <w:rsid w:val="00C230DA"/>
    <w:rsid w:val="00C34674"/>
    <w:rsid w:val="00C63854"/>
    <w:rsid w:val="00C7055A"/>
    <w:rsid w:val="00C75F03"/>
    <w:rsid w:val="00C853CB"/>
    <w:rsid w:val="00C86910"/>
    <w:rsid w:val="00C94DC0"/>
    <w:rsid w:val="00C96DAF"/>
    <w:rsid w:val="00CA0090"/>
    <w:rsid w:val="00CA1227"/>
    <w:rsid w:val="00CA1F5B"/>
    <w:rsid w:val="00CA7768"/>
    <w:rsid w:val="00CB0FEB"/>
    <w:rsid w:val="00CD196B"/>
    <w:rsid w:val="00CD3980"/>
    <w:rsid w:val="00CE2E8F"/>
    <w:rsid w:val="00CE383F"/>
    <w:rsid w:val="00CF76DD"/>
    <w:rsid w:val="00D004A9"/>
    <w:rsid w:val="00D11A27"/>
    <w:rsid w:val="00D12203"/>
    <w:rsid w:val="00D33608"/>
    <w:rsid w:val="00D356E4"/>
    <w:rsid w:val="00D428EE"/>
    <w:rsid w:val="00D44E80"/>
    <w:rsid w:val="00D46A7D"/>
    <w:rsid w:val="00D53213"/>
    <w:rsid w:val="00D5546A"/>
    <w:rsid w:val="00D64D52"/>
    <w:rsid w:val="00D75AEC"/>
    <w:rsid w:val="00D869CB"/>
    <w:rsid w:val="00D86B8B"/>
    <w:rsid w:val="00D94BBF"/>
    <w:rsid w:val="00D9531C"/>
    <w:rsid w:val="00D96616"/>
    <w:rsid w:val="00DB031B"/>
    <w:rsid w:val="00DB47EA"/>
    <w:rsid w:val="00DC15B1"/>
    <w:rsid w:val="00DD0485"/>
    <w:rsid w:val="00DD62CB"/>
    <w:rsid w:val="00DD7B6C"/>
    <w:rsid w:val="00DE2784"/>
    <w:rsid w:val="00DE7A79"/>
    <w:rsid w:val="00DF09C6"/>
    <w:rsid w:val="00DF0B46"/>
    <w:rsid w:val="00DF2C7B"/>
    <w:rsid w:val="00E01532"/>
    <w:rsid w:val="00E06806"/>
    <w:rsid w:val="00E10522"/>
    <w:rsid w:val="00E11125"/>
    <w:rsid w:val="00E12D68"/>
    <w:rsid w:val="00E370F9"/>
    <w:rsid w:val="00E41505"/>
    <w:rsid w:val="00E534EF"/>
    <w:rsid w:val="00E610CC"/>
    <w:rsid w:val="00E64865"/>
    <w:rsid w:val="00E83C63"/>
    <w:rsid w:val="00E8463A"/>
    <w:rsid w:val="00E864E5"/>
    <w:rsid w:val="00E926B1"/>
    <w:rsid w:val="00EA6AAD"/>
    <w:rsid w:val="00EC01C1"/>
    <w:rsid w:val="00ED59D3"/>
    <w:rsid w:val="00ED7227"/>
    <w:rsid w:val="00EE4F8E"/>
    <w:rsid w:val="00EF360E"/>
    <w:rsid w:val="00EF7271"/>
    <w:rsid w:val="00F14D7E"/>
    <w:rsid w:val="00F15564"/>
    <w:rsid w:val="00F209F6"/>
    <w:rsid w:val="00F24E7B"/>
    <w:rsid w:val="00F255C7"/>
    <w:rsid w:val="00F31266"/>
    <w:rsid w:val="00F45085"/>
    <w:rsid w:val="00F50E1D"/>
    <w:rsid w:val="00F545FB"/>
    <w:rsid w:val="00F70C15"/>
    <w:rsid w:val="00F81133"/>
    <w:rsid w:val="00F927D6"/>
    <w:rsid w:val="00F97554"/>
    <w:rsid w:val="00FD7253"/>
    <w:rsid w:val="00FE7648"/>
    <w:rsid w:val="00FF3019"/>
    <w:rsid w:val="00FF35A7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AB136"/>
  <w15:chartTrackingRefBased/>
  <w15:docId w15:val="{9D047985-686B-455B-972C-03391872F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2C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6D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F0E5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F0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F0E5F"/>
    <w:rPr>
      <w:sz w:val="18"/>
      <w:szCs w:val="18"/>
    </w:rPr>
  </w:style>
  <w:style w:type="table" w:customStyle="1" w:styleId="4-61">
    <w:name w:val="网格表 4 - 着色 61"/>
    <w:basedOn w:val="TableNormal"/>
    <w:uiPriority w:val="49"/>
    <w:qFormat/>
    <w:rsid w:val="005931BE"/>
    <w:rPr>
      <w:kern w:val="0"/>
      <w:sz w:val="20"/>
      <w:szCs w:val="20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GridTable4-Accent6">
    <w:name w:val="Grid Table 4 Accent 6"/>
    <w:basedOn w:val="TableNormal"/>
    <w:uiPriority w:val="49"/>
    <w:rsid w:val="00F15564"/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TableGrid">
    <w:name w:val="Table Grid"/>
    <w:basedOn w:val="TableNormal"/>
    <w:uiPriority w:val="39"/>
    <w:rsid w:val="00692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1343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43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38627B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AC332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E6D98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3E6D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E6D98"/>
  </w:style>
  <w:style w:type="paragraph" w:styleId="TOC2">
    <w:name w:val="toc 2"/>
    <w:basedOn w:val="Normal"/>
    <w:next w:val="Normal"/>
    <w:autoRedefine/>
    <w:uiPriority w:val="39"/>
    <w:unhideWhenUsed/>
    <w:rsid w:val="003E6D9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E6D98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3E6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OneDrive\&#25991;&#26723;\&#36719;&#20214;&#31867;&#25991;&#26723;&#35268;&#26684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D8939-7552-4920-93EE-2A3BF348A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软件类文档规格.dotx</Template>
  <TotalTime>1414</TotalTime>
  <Pages>31</Pages>
  <Words>2864</Words>
  <Characters>16328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1.实验平台硬件资源</vt:lpstr>
      <vt:lpstr>    1.1规格概述</vt:lpstr>
      <vt:lpstr>    1.2主要功能</vt:lpstr>
      <vt:lpstr>2.模型计算机指令集</vt:lpstr>
      <vt:lpstr>    2.1指令集概述</vt:lpstr>
      <vt:lpstr>    2.2寻址方式，寄存器、IO规定</vt:lpstr>
      <vt:lpstr>    2.3微码字段含义</vt:lpstr>
      <vt:lpstr>        2.3.1微码格式</vt:lpstr>
      <vt:lpstr>        2.3.2P测试</vt:lpstr>
      <vt:lpstr>        2.3.3ALU部件功能及开关</vt:lpstr>
      <vt:lpstr>        2.3.4存储器控制开关</vt:lpstr>
      <vt:lpstr>        2.3.5微码具体含义</vt:lpstr>
      <vt:lpstr>    2.4模型机如何执行一条指令</vt:lpstr>
      <vt:lpstr>        2.4.1数据通路图</vt:lpstr>
      <vt:lpstr>        2.4.2微指令方框图</vt:lpstr>
      <vt:lpstr>        2.4.3ADD指令如何进行</vt:lpstr>
      <vt:lpstr>    2.5如何对模型机编程</vt:lpstr>
      <vt:lpstr>        2.5.1微码写入</vt:lpstr>
      <vt:lpstr>        2.5.2应用程序写入</vt:lpstr>
      <vt:lpstr>3.微码设计</vt:lpstr>
      <vt:lpstr>    3.1新增指令功能及分析</vt:lpstr>
      <vt:lpstr>    3.2改进后的微码表</vt:lpstr>
      <vt:lpstr>4.应用程序设计</vt:lpstr>
      <vt:lpstr>    4.1验证新增指令</vt:lpstr>
      <vt:lpstr>    4.2例程——N个数求和</vt:lpstr>
      <vt:lpstr>    4.3自主设计——猜数游戏</vt:lpstr>
      <vt:lpstr>5.试验心得体会</vt:lpstr>
    </vt:vector>
  </TitlesOfParts>
  <Company/>
  <LinksUpToDate>false</LinksUpToDate>
  <CharactersWithSpaces>19154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Steve Workshop</cp:lastModifiedBy>
  <cp:revision>308</cp:revision>
  <cp:lastPrinted>2022-07-08T07:31:00Z</cp:lastPrinted>
  <dcterms:created xsi:type="dcterms:W3CDTF">2022-07-04T23:40:00Z</dcterms:created>
  <dcterms:modified xsi:type="dcterms:W3CDTF">2022-07-08T12:50:00Z</dcterms:modified>
</cp:coreProperties>
</file>